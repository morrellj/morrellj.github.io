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29D147" w14:textId="77777777" w:rsidR="00227EC8" w:rsidRPr="001D0A03" w:rsidRDefault="00D54C77" w:rsidP="000B7AA0">
      <w:pPr>
        <w:pStyle w:val="FormHeadingMain"/>
      </w:pPr>
      <w:bookmarkStart w:id="0" w:name="_GoBack"/>
      <w:bookmarkEnd w:id="0"/>
      <w:r>
        <w:t>Malnutrition Screening Tool (MST)</w:t>
      </w:r>
    </w:p>
    <w:tbl>
      <w:tblPr>
        <w:tblStyle w:val="TableGrid"/>
        <w:tblW w:w="9781" w:type="dxa"/>
        <w:tblInd w:w="108" w:type="dxa"/>
        <w:tblBorders>
          <w:top w:val="single" w:sz="2" w:space="0" w:color="004990"/>
          <w:left w:val="single" w:sz="2" w:space="0" w:color="004990"/>
          <w:bottom w:val="single" w:sz="2" w:space="0" w:color="004990"/>
          <w:right w:val="single" w:sz="2" w:space="0" w:color="004990"/>
          <w:insideH w:val="single" w:sz="2" w:space="0" w:color="004990"/>
          <w:insideV w:val="single" w:sz="2" w:space="0" w:color="004990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1276"/>
        <w:gridCol w:w="2268"/>
        <w:gridCol w:w="2693"/>
      </w:tblGrid>
      <w:tr w:rsidR="00B0268A" w:rsidRPr="00B0268A" w14:paraId="1429D149" w14:textId="77777777" w:rsidTr="00CF64F1">
        <w:trPr>
          <w:cantSplit/>
        </w:trPr>
        <w:tc>
          <w:tcPr>
            <w:tcW w:w="9781" w:type="dxa"/>
            <w:gridSpan w:val="5"/>
            <w:tcBorders>
              <w:bottom w:val="single" w:sz="2" w:space="0" w:color="004990"/>
            </w:tcBorders>
            <w:shd w:val="clear" w:color="auto" w:fill="004990"/>
          </w:tcPr>
          <w:p w14:paraId="1429D148" w14:textId="77777777" w:rsidR="00B0268A" w:rsidRPr="00B0268A" w:rsidRDefault="00D54C77" w:rsidP="007E79C3">
            <w:pPr>
              <w:pStyle w:val="FormHeading1"/>
            </w:pPr>
            <w:r>
              <w:t xml:space="preserve">STEP </w:t>
            </w:r>
            <w:r w:rsidR="00B0268A" w:rsidRPr="007E79C3">
              <w:t>1</w:t>
            </w:r>
          </w:p>
        </w:tc>
      </w:tr>
      <w:tr w:rsidR="00796FE5" w:rsidRPr="00346F57" w14:paraId="1429D14C" w14:textId="77777777" w:rsidTr="00CF64F1">
        <w:trPr>
          <w:cantSplit/>
        </w:trPr>
        <w:tc>
          <w:tcPr>
            <w:tcW w:w="9781" w:type="dxa"/>
            <w:gridSpan w:val="5"/>
          </w:tcPr>
          <w:p w14:paraId="1429D14A" w14:textId="77777777" w:rsidR="00796FE5" w:rsidRDefault="00D54C77" w:rsidP="00D54C77">
            <w:pPr>
              <w:pStyle w:val="FormFont2"/>
              <w:numPr>
                <w:ilvl w:val="0"/>
                <w:numId w:val="15"/>
              </w:numPr>
              <w:rPr>
                <w:b/>
              </w:rPr>
            </w:pPr>
            <w:r w:rsidRPr="00D54C77">
              <w:rPr>
                <w:b/>
              </w:rPr>
              <w:t>Has the resident lost weight in the last six months without trying?</w:t>
            </w:r>
          </w:p>
          <w:p w14:paraId="1429D14B" w14:textId="77777777" w:rsidR="00D54C77" w:rsidRPr="00D54C77" w:rsidRDefault="00D54C77" w:rsidP="00D54C77">
            <w:pPr>
              <w:pStyle w:val="FormFont2"/>
              <w:ind w:left="720"/>
              <w:rPr>
                <w:i/>
              </w:rPr>
            </w:pPr>
            <w:r w:rsidRPr="00D54C77">
              <w:rPr>
                <w:i/>
              </w:rPr>
              <w:t>Select the most appropriate option below i.e. (a), (b) or (c) and note the corresponding score.</w:t>
            </w:r>
          </w:p>
        </w:tc>
      </w:tr>
      <w:tr w:rsidR="00D54C77" w:rsidRPr="00346F57" w14:paraId="1429D14F" w14:textId="77777777" w:rsidTr="00CF64F1">
        <w:trPr>
          <w:cantSplit/>
        </w:trPr>
        <w:tc>
          <w:tcPr>
            <w:tcW w:w="7088" w:type="dxa"/>
            <w:gridSpan w:val="4"/>
          </w:tcPr>
          <w:p w14:paraId="1429D14D" w14:textId="77777777" w:rsidR="00D54C77" w:rsidRPr="00796FE5" w:rsidRDefault="00D54C77" w:rsidP="0098431F">
            <w:pPr>
              <w:pStyle w:val="FormFont2"/>
            </w:pPr>
          </w:p>
        </w:tc>
        <w:tc>
          <w:tcPr>
            <w:tcW w:w="2693" w:type="dxa"/>
          </w:tcPr>
          <w:p w14:paraId="1429D14E" w14:textId="77777777" w:rsidR="00D54C77" w:rsidRPr="00D54C77" w:rsidRDefault="00D54C77" w:rsidP="00D54C77">
            <w:pPr>
              <w:pStyle w:val="FormFont2"/>
              <w:jc w:val="center"/>
              <w:rPr>
                <w:b/>
              </w:rPr>
            </w:pPr>
            <w:r w:rsidRPr="00D54C77">
              <w:rPr>
                <w:b/>
              </w:rPr>
              <w:t>SCORE</w:t>
            </w:r>
          </w:p>
        </w:tc>
      </w:tr>
      <w:tr w:rsidR="00D54C77" w:rsidRPr="00346F57" w14:paraId="1429D152" w14:textId="77777777" w:rsidTr="00CF64F1">
        <w:trPr>
          <w:cantSplit/>
        </w:trPr>
        <w:tc>
          <w:tcPr>
            <w:tcW w:w="7088" w:type="dxa"/>
            <w:gridSpan w:val="4"/>
          </w:tcPr>
          <w:p w14:paraId="1429D150" w14:textId="77777777" w:rsidR="00D54C77" w:rsidRPr="00796FE5" w:rsidRDefault="00D54C77" w:rsidP="00D54C77">
            <w:pPr>
              <w:pStyle w:val="FormFont2"/>
              <w:numPr>
                <w:ilvl w:val="0"/>
                <w:numId w:val="16"/>
              </w:numPr>
            </w:pPr>
            <w:r>
              <w:t>No</w:t>
            </w:r>
          </w:p>
        </w:tc>
        <w:tc>
          <w:tcPr>
            <w:tcW w:w="2693" w:type="dxa"/>
          </w:tcPr>
          <w:p w14:paraId="1429D151" w14:textId="77777777" w:rsidR="00D54C77" w:rsidRPr="00D54C77" w:rsidRDefault="00D54C77" w:rsidP="00D54C77">
            <w:pPr>
              <w:pStyle w:val="FormFont2"/>
              <w:jc w:val="center"/>
            </w:pPr>
            <w:r w:rsidRPr="00D54C77">
              <w:t>0</w:t>
            </w:r>
          </w:p>
        </w:tc>
      </w:tr>
      <w:tr w:rsidR="00D54C77" w:rsidRPr="00346F57" w14:paraId="1429D155" w14:textId="77777777" w:rsidTr="00CF64F1">
        <w:trPr>
          <w:cantSplit/>
        </w:trPr>
        <w:tc>
          <w:tcPr>
            <w:tcW w:w="7088" w:type="dxa"/>
            <w:gridSpan w:val="4"/>
          </w:tcPr>
          <w:p w14:paraId="1429D153" w14:textId="77777777" w:rsidR="00D54C77" w:rsidRPr="00796FE5" w:rsidRDefault="00D54C77" w:rsidP="00D54C77">
            <w:pPr>
              <w:pStyle w:val="FormFont2"/>
              <w:numPr>
                <w:ilvl w:val="0"/>
                <w:numId w:val="16"/>
              </w:numPr>
            </w:pPr>
            <w:r>
              <w:t>Unsure</w:t>
            </w:r>
          </w:p>
        </w:tc>
        <w:tc>
          <w:tcPr>
            <w:tcW w:w="2693" w:type="dxa"/>
          </w:tcPr>
          <w:p w14:paraId="1429D154" w14:textId="77777777" w:rsidR="00D54C77" w:rsidRPr="00D54C77" w:rsidRDefault="00D54C77" w:rsidP="00D54C77">
            <w:pPr>
              <w:pStyle w:val="FormFont2"/>
              <w:jc w:val="center"/>
            </w:pPr>
            <w:r>
              <w:t>2</w:t>
            </w:r>
          </w:p>
        </w:tc>
      </w:tr>
      <w:tr w:rsidR="00D54C77" w:rsidRPr="00346F57" w14:paraId="1429D159" w14:textId="77777777" w:rsidTr="00CF64F1">
        <w:trPr>
          <w:cantSplit/>
        </w:trPr>
        <w:tc>
          <w:tcPr>
            <w:tcW w:w="4820" w:type="dxa"/>
            <w:gridSpan w:val="3"/>
            <w:vMerge w:val="restart"/>
          </w:tcPr>
          <w:p w14:paraId="1429D156" w14:textId="77777777" w:rsidR="00D54C77" w:rsidRPr="00796FE5" w:rsidRDefault="00D54C77" w:rsidP="00D54C77">
            <w:pPr>
              <w:pStyle w:val="FormFont2"/>
              <w:numPr>
                <w:ilvl w:val="0"/>
                <w:numId w:val="16"/>
              </w:numPr>
            </w:pPr>
            <w:r>
              <w:t>Yes, how much weight (kg) has been lost?</w:t>
            </w:r>
          </w:p>
        </w:tc>
        <w:tc>
          <w:tcPr>
            <w:tcW w:w="2268" w:type="dxa"/>
          </w:tcPr>
          <w:p w14:paraId="1429D157" w14:textId="77777777" w:rsidR="00D54C77" w:rsidRPr="00796FE5" w:rsidRDefault="00D54C77" w:rsidP="00D54C77">
            <w:pPr>
              <w:pStyle w:val="FormFont2"/>
              <w:ind w:left="720"/>
            </w:pPr>
            <w:r>
              <w:t>1 – 5kg</w:t>
            </w:r>
          </w:p>
        </w:tc>
        <w:tc>
          <w:tcPr>
            <w:tcW w:w="2693" w:type="dxa"/>
          </w:tcPr>
          <w:p w14:paraId="1429D158" w14:textId="77777777" w:rsidR="00D54C77" w:rsidRPr="00D54C77" w:rsidRDefault="00D54C77" w:rsidP="00D54C77">
            <w:pPr>
              <w:pStyle w:val="FormFont2"/>
              <w:jc w:val="center"/>
            </w:pPr>
            <w:r>
              <w:t>1</w:t>
            </w:r>
          </w:p>
        </w:tc>
      </w:tr>
      <w:tr w:rsidR="00D54C77" w:rsidRPr="00346F57" w14:paraId="1429D15D" w14:textId="77777777" w:rsidTr="00CF64F1">
        <w:trPr>
          <w:cantSplit/>
        </w:trPr>
        <w:tc>
          <w:tcPr>
            <w:tcW w:w="4820" w:type="dxa"/>
            <w:gridSpan w:val="3"/>
            <w:vMerge/>
          </w:tcPr>
          <w:p w14:paraId="1429D15A" w14:textId="77777777" w:rsidR="00D54C77" w:rsidRDefault="00D54C77" w:rsidP="00D54C77">
            <w:pPr>
              <w:pStyle w:val="FormFont2"/>
              <w:ind w:left="720"/>
            </w:pPr>
          </w:p>
        </w:tc>
        <w:tc>
          <w:tcPr>
            <w:tcW w:w="2268" w:type="dxa"/>
          </w:tcPr>
          <w:p w14:paraId="1429D15B" w14:textId="77777777" w:rsidR="00D54C77" w:rsidRDefault="00D54C77" w:rsidP="00D54C77">
            <w:pPr>
              <w:pStyle w:val="FormFont2"/>
              <w:ind w:left="720"/>
            </w:pPr>
            <w:r>
              <w:t>6 – 10kg</w:t>
            </w:r>
          </w:p>
        </w:tc>
        <w:tc>
          <w:tcPr>
            <w:tcW w:w="2693" w:type="dxa"/>
          </w:tcPr>
          <w:p w14:paraId="1429D15C" w14:textId="77777777" w:rsidR="00D54C77" w:rsidRDefault="00D54C77" w:rsidP="00D54C77">
            <w:pPr>
              <w:pStyle w:val="FormFont2"/>
              <w:jc w:val="center"/>
            </w:pPr>
            <w:r>
              <w:t>2</w:t>
            </w:r>
          </w:p>
        </w:tc>
      </w:tr>
      <w:tr w:rsidR="00D54C77" w:rsidRPr="00346F57" w14:paraId="1429D161" w14:textId="77777777" w:rsidTr="00CF64F1">
        <w:trPr>
          <w:cantSplit/>
        </w:trPr>
        <w:tc>
          <w:tcPr>
            <w:tcW w:w="4820" w:type="dxa"/>
            <w:gridSpan w:val="3"/>
            <w:vMerge/>
          </w:tcPr>
          <w:p w14:paraId="1429D15E" w14:textId="77777777" w:rsidR="00D54C77" w:rsidRDefault="00D54C77" w:rsidP="00D54C77">
            <w:pPr>
              <w:pStyle w:val="FormFont2"/>
              <w:ind w:left="720"/>
            </w:pPr>
          </w:p>
        </w:tc>
        <w:tc>
          <w:tcPr>
            <w:tcW w:w="2268" w:type="dxa"/>
          </w:tcPr>
          <w:p w14:paraId="1429D15F" w14:textId="77777777" w:rsidR="00D54C77" w:rsidRDefault="00D54C77" w:rsidP="00D54C77">
            <w:pPr>
              <w:pStyle w:val="FormFont2"/>
              <w:ind w:left="720"/>
            </w:pPr>
            <w:r>
              <w:t>11 – 15kg</w:t>
            </w:r>
          </w:p>
        </w:tc>
        <w:tc>
          <w:tcPr>
            <w:tcW w:w="2693" w:type="dxa"/>
          </w:tcPr>
          <w:p w14:paraId="1429D160" w14:textId="77777777" w:rsidR="00D54C77" w:rsidRDefault="00D54C77" w:rsidP="00D54C77">
            <w:pPr>
              <w:pStyle w:val="FormFont2"/>
              <w:jc w:val="center"/>
            </w:pPr>
            <w:r>
              <w:t>3</w:t>
            </w:r>
          </w:p>
        </w:tc>
      </w:tr>
      <w:tr w:rsidR="00D54C77" w:rsidRPr="00346F57" w14:paraId="1429D165" w14:textId="77777777" w:rsidTr="00CF64F1">
        <w:trPr>
          <w:cantSplit/>
        </w:trPr>
        <w:tc>
          <w:tcPr>
            <w:tcW w:w="4820" w:type="dxa"/>
            <w:gridSpan w:val="3"/>
            <w:vMerge/>
          </w:tcPr>
          <w:p w14:paraId="1429D162" w14:textId="77777777" w:rsidR="00D54C77" w:rsidRDefault="00D54C77" w:rsidP="00D54C77">
            <w:pPr>
              <w:pStyle w:val="FormFont2"/>
              <w:ind w:left="720"/>
            </w:pPr>
          </w:p>
        </w:tc>
        <w:tc>
          <w:tcPr>
            <w:tcW w:w="2268" w:type="dxa"/>
          </w:tcPr>
          <w:p w14:paraId="1429D163" w14:textId="77777777" w:rsidR="00D54C77" w:rsidRDefault="00D54C77" w:rsidP="00D54C77">
            <w:pPr>
              <w:pStyle w:val="FormFont2"/>
              <w:ind w:left="720"/>
            </w:pPr>
            <w:r w:rsidRPr="00D54C77">
              <w:t>&gt;</w:t>
            </w:r>
            <w:r>
              <w:t xml:space="preserve"> 15kg</w:t>
            </w:r>
          </w:p>
        </w:tc>
        <w:tc>
          <w:tcPr>
            <w:tcW w:w="2693" w:type="dxa"/>
          </w:tcPr>
          <w:p w14:paraId="1429D164" w14:textId="77777777" w:rsidR="00D54C77" w:rsidRDefault="00D54C77" w:rsidP="00D54C77">
            <w:pPr>
              <w:pStyle w:val="FormFont2"/>
              <w:jc w:val="center"/>
            </w:pPr>
            <w:r>
              <w:t>4</w:t>
            </w:r>
          </w:p>
        </w:tc>
      </w:tr>
      <w:tr w:rsidR="00D54C77" w:rsidRPr="00346F57" w14:paraId="1429D169" w14:textId="77777777" w:rsidTr="00CF64F1">
        <w:trPr>
          <w:cantSplit/>
        </w:trPr>
        <w:tc>
          <w:tcPr>
            <w:tcW w:w="9781" w:type="dxa"/>
            <w:gridSpan w:val="5"/>
          </w:tcPr>
          <w:p w14:paraId="1429D166" w14:textId="77777777" w:rsidR="00D54C77" w:rsidRDefault="00D54C77" w:rsidP="00D54C77">
            <w:pPr>
              <w:pStyle w:val="ListParagraph"/>
              <w:numPr>
                <w:ilvl w:val="0"/>
                <w:numId w:val="15"/>
              </w:numPr>
              <w:rPr>
                <w:rFonts w:eastAsia="Times New Roman" w:cs="Arial"/>
                <w:b/>
                <w:sz w:val="20"/>
                <w:szCs w:val="20"/>
              </w:rPr>
            </w:pPr>
            <w:r w:rsidRPr="00D54C77">
              <w:rPr>
                <w:rFonts w:eastAsia="Times New Roman" w:cs="Arial"/>
                <w:b/>
                <w:sz w:val="20"/>
                <w:szCs w:val="20"/>
              </w:rPr>
              <w:t>Has the resident been eating poorly (for example, less than three quarters of usual intake) because of a decreased appetite?</w:t>
            </w:r>
          </w:p>
          <w:p w14:paraId="1429D167" w14:textId="77777777" w:rsidR="00D54C77" w:rsidRPr="00D54C77" w:rsidRDefault="00D54C77" w:rsidP="00D54C77">
            <w:pPr>
              <w:pStyle w:val="ListParagraph"/>
              <w:rPr>
                <w:rFonts w:eastAsia="Times New Roman" w:cs="Arial"/>
                <w:i/>
                <w:sz w:val="20"/>
                <w:szCs w:val="20"/>
              </w:rPr>
            </w:pPr>
            <w:r w:rsidRPr="00D54C77">
              <w:rPr>
                <w:rFonts w:eastAsia="Times New Roman" w:cs="Arial"/>
                <w:i/>
                <w:sz w:val="20"/>
                <w:szCs w:val="20"/>
              </w:rPr>
              <w:t>Note – Eating poorly may be due to ill-fitting dentures, swallowing/chewing difficulties etc.</w:t>
            </w:r>
          </w:p>
          <w:p w14:paraId="1429D168" w14:textId="77777777" w:rsidR="00D54C77" w:rsidRPr="00D54C77" w:rsidRDefault="00D54C77" w:rsidP="00D54C77">
            <w:pPr>
              <w:pStyle w:val="ListParagraph"/>
              <w:rPr>
                <w:rFonts w:eastAsia="Times New Roman" w:cs="Arial"/>
                <w:b/>
                <w:sz w:val="20"/>
                <w:szCs w:val="20"/>
              </w:rPr>
            </w:pPr>
            <w:r w:rsidRPr="00D54C77">
              <w:rPr>
                <w:rFonts w:eastAsia="Times New Roman" w:cs="Arial"/>
                <w:i/>
                <w:sz w:val="20"/>
                <w:szCs w:val="20"/>
              </w:rPr>
              <w:t>Select the most appropriate option below (i.e. no or yes) and not</w:t>
            </w:r>
            <w:r>
              <w:rPr>
                <w:rFonts w:eastAsia="Times New Roman" w:cs="Arial"/>
                <w:i/>
                <w:sz w:val="20"/>
                <w:szCs w:val="20"/>
              </w:rPr>
              <w:t>e</w:t>
            </w:r>
            <w:r w:rsidRPr="00D54C77">
              <w:rPr>
                <w:rFonts w:eastAsia="Times New Roman" w:cs="Arial"/>
                <w:i/>
                <w:sz w:val="20"/>
                <w:szCs w:val="20"/>
              </w:rPr>
              <w:t xml:space="preserve"> the corresponding score.</w:t>
            </w:r>
          </w:p>
        </w:tc>
      </w:tr>
      <w:tr w:rsidR="00D54C77" w:rsidRPr="00D54C77" w14:paraId="1429D16C" w14:textId="77777777" w:rsidTr="00CF64F1">
        <w:trPr>
          <w:cantSplit/>
        </w:trPr>
        <w:tc>
          <w:tcPr>
            <w:tcW w:w="7088" w:type="dxa"/>
            <w:gridSpan w:val="4"/>
          </w:tcPr>
          <w:p w14:paraId="1429D16A" w14:textId="77777777" w:rsidR="00D54C77" w:rsidRPr="00796FE5" w:rsidRDefault="00D54C77" w:rsidP="004E6911">
            <w:pPr>
              <w:pStyle w:val="FormFont2"/>
            </w:pPr>
          </w:p>
        </w:tc>
        <w:tc>
          <w:tcPr>
            <w:tcW w:w="2693" w:type="dxa"/>
          </w:tcPr>
          <w:p w14:paraId="1429D16B" w14:textId="77777777" w:rsidR="00D54C77" w:rsidRPr="00D54C77" w:rsidRDefault="00D54C77" w:rsidP="004E6911">
            <w:pPr>
              <w:pStyle w:val="FormFont2"/>
              <w:jc w:val="center"/>
              <w:rPr>
                <w:b/>
              </w:rPr>
            </w:pPr>
            <w:r w:rsidRPr="00D54C77">
              <w:rPr>
                <w:b/>
              </w:rPr>
              <w:t>SCORE</w:t>
            </w:r>
          </w:p>
        </w:tc>
      </w:tr>
      <w:tr w:rsidR="00D54C77" w:rsidRPr="00D54C77" w14:paraId="1429D16F" w14:textId="77777777" w:rsidTr="00CF64F1">
        <w:trPr>
          <w:cantSplit/>
        </w:trPr>
        <w:tc>
          <w:tcPr>
            <w:tcW w:w="7088" w:type="dxa"/>
            <w:gridSpan w:val="4"/>
          </w:tcPr>
          <w:p w14:paraId="1429D16D" w14:textId="77777777" w:rsidR="00D54C77" w:rsidRPr="00796FE5" w:rsidRDefault="00D54C77" w:rsidP="00D54C77">
            <w:pPr>
              <w:pStyle w:val="FormFont2"/>
              <w:numPr>
                <w:ilvl w:val="0"/>
                <w:numId w:val="20"/>
              </w:numPr>
            </w:pPr>
            <w:r>
              <w:t>No</w:t>
            </w:r>
          </w:p>
        </w:tc>
        <w:tc>
          <w:tcPr>
            <w:tcW w:w="2693" w:type="dxa"/>
          </w:tcPr>
          <w:p w14:paraId="1429D16E" w14:textId="77777777" w:rsidR="00D54C77" w:rsidRPr="00D54C77" w:rsidRDefault="00D54C77" w:rsidP="004E6911">
            <w:pPr>
              <w:pStyle w:val="FormFont2"/>
              <w:jc w:val="center"/>
            </w:pPr>
            <w:r w:rsidRPr="00D54C77">
              <w:t>0</w:t>
            </w:r>
          </w:p>
        </w:tc>
      </w:tr>
      <w:tr w:rsidR="00D54C77" w:rsidRPr="00D54C77" w14:paraId="1429D172" w14:textId="77777777" w:rsidTr="00CF64F1">
        <w:trPr>
          <w:cantSplit/>
        </w:trPr>
        <w:tc>
          <w:tcPr>
            <w:tcW w:w="7088" w:type="dxa"/>
            <w:gridSpan w:val="4"/>
            <w:tcBorders>
              <w:bottom w:val="single" w:sz="2" w:space="0" w:color="004990"/>
            </w:tcBorders>
          </w:tcPr>
          <w:p w14:paraId="1429D170" w14:textId="77777777" w:rsidR="00D54C77" w:rsidRDefault="00D54C77" w:rsidP="00D54C77">
            <w:pPr>
              <w:pStyle w:val="FormFont2"/>
              <w:numPr>
                <w:ilvl w:val="0"/>
                <w:numId w:val="20"/>
              </w:numPr>
            </w:pPr>
            <w:r>
              <w:t>Yes</w:t>
            </w:r>
          </w:p>
        </w:tc>
        <w:tc>
          <w:tcPr>
            <w:tcW w:w="2693" w:type="dxa"/>
            <w:tcBorders>
              <w:bottom w:val="single" w:sz="2" w:space="0" w:color="004990"/>
            </w:tcBorders>
          </w:tcPr>
          <w:p w14:paraId="1429D171" w14:textId="77777777" w:rsidR="00D54C77" w:rsidRPr="00D54C77" w:rsidRDefault="00D54C77" w:rsidP="004E6911">
            <w:pPr>
              <w:pStyle w:val="FormFont2"/>
              <w:jc w:val="center"/>
            </w:pPr>
            <w:r>
              <w:t>1</w:t>
            </w:r>
          </w:p>
        </w:tc>
      </w:tr>
      <w:tr w:rsidR="00CF64F1" w:rsidRPr="00CF64F1" w14:paraId="1429D174" w14:textId="77777777" w:rsidTr="00CF64F1">
        <w:trPr>
          <w:cantSplit/>
        </w:trPr>
        <w:tc>
          <w:tcPr>
            <w:tcW w:w="9781" w:type="dxa"/>
            <w:gridSpan w:val="5"/>
            <w:tcBorders>
              <w:left w:val="nil"/>
              <w:right w:val="nil"/>
            </w:tcBorders>
          </w:tcPr>
          <w:p w14:paraId="1429D173" w14:textId="77777777" w:rsidR="00CF64F1" w:rsidRPr="00CF64F1" w:rsidRDefault="00CF64F1" w:rsidP="004E6911">
            <w:pPr>
              <w:pStyle w:val="FormFont2"/>
              <w:jc w:val="center"/>
              <w:rPr>
                <w:sz w:val="2"/>
                <w:szCs w:val="2"/>
              </w:rPr>
            </w:pPr>
          </w:p>
        </w:tc>
      </w:tr>
      <w:tr w:rsidR="00CF64F1" w:rsidRPr="00B0268A" w14:paraId="1429D176" w14:textId="77777777" w:rsidTr="00CF64F1">
        <w:trPr>
          <w:cantSplit/>
        </w:trPr>
        <w:tc>
          <w:tcPr>
            <w:tcW w:w="9781" w:type="dxa"/>
            <w:gridSpan w:val="5"/>
            <w:tcBorders>
              <w:bottom w:val="single" w:sz="2" w:space="0" w:color="004990"/>
            </w:tcBorders>
            <w:shd w:val="clear" w:color="auto" w:fill="004990"/>
          </w:tcPr>
          <w:p w14:paraId="1429D175" w14:textId="77777777" w:rsidR="00CF64F1" w:rsidRPr="00B0268A" w:rsidRDefault="00CF64F1" w:rsidP="004E6911">
            <w:pPr>
              <w:pStyle w:val="FormHeading1"/>
            </w:pPr>
            <w:r>
              <w:t>STEP 2</w:t>
            </w:r>
          </w:p>
        </w:tc>
      </w:tr>
      <w:tr w:rsidR="00CF64F1" w:rsidRPr="00346F57" w14:paraId="1429D178" w14:textId="77777777" w:rsidTr="00CF64F1">
        <w:trPr>
          <w:cantSplit/>
        </w:trPr>
        <w:tc>
          <w:tcPr>
            <w:tcW w:w="9781" w:type="dxa"/>
            <w:gridSpan w:val="5"/>
          </w:tcPr>
          <w:p w14:paraId="1429D177" w14:textId="77777777" w:rsidR="00CF64F1" w:rsidRPr="00346F57" w:rsidRDefault="00CF64F1" w:rsidP="0098431F">
            <w:pPr>
              <w:pStyle w:val="FormFont2"/>
            </w:pPr>
            <w:r w:rsidRPr="00CF64F1">
              <w:t>Determine the resident’s MST score &amp; malnutrition risk add up the score for questions 1 and 2 and use the table below to interpret the total score.</w:t>
            </w:r>
          </w:p>
        </w:tc>
      </w:tr>
      <w:tr w:rsidR="00CF64F1" w:rsidRPr="00390FC2" w14:paraId="1429D17C" w14:textId="77777777" w:rsidTr="00CF64F1">
        <w:trPr>
          <w:cantSplit/>
        </w:trPr>
        <w:tc>
          <w:tcPr>
            <w:tcW w:w="1418" w:type="dxa"/>
            <w:shd w:val="clear" w:color="auto" w:fill="DBE5F1"/>
          </w:tcPr>
          <w:p w14:paraId="1429D179" w14:textId="77777777" w:rsidR="00CF64F1" w:rsidRPr="00390FC2" w:rsidRDefault="00CF64F1" w:rsidP="00CF64F1">
            <w:pPr>
              <w:pStyle w:val="FormHeading2"/>
              <w:jc w:val="center"/>
            </w:pPr>
            <w:r>
              <w:t>Total Score</w:t>
            </w:r>
          </w:p>
        </w:tc>
        <w:tc>
          <w:tcPr>
            <w:tcW w:w="2126" w:type="dxa"/>
            <w:shd w:val="clear" w:color="auto" w:fill="DBE5F1"/>
          </w:tcPr>
          <w:p w14:paraId="1429D17A" w14:textId="77777777" w:rsidR="00CF64F1" w:rsidRPr="00390FC2" w:rsidRDefault="00CF64F1" w:rsidP="00CF64F1">
            <w:pPr>
              <w:pStyle w:val="FormHeading2"/>
              <w:jc w:val="center"/>
            </w:pPr>
            <w:r>
              <w:t>Risk of Malnutrition</w:t>
            </w:r>
          </w:p>
        </w:tc>
        <w:tc>
          <w:tcPr>
            <w:tcW w:w="6237" w:type="dxa"/>
            <w:gridSpan w:val="3"/>
            <w:shd w:val="clear" w:color="auto" w:fill="DBE5F1"/>
          </w:tcPr>
          <w:p w14:paraId="1429D17B" w14:textId="77777777" w:rsidR="00CF64F1" w:rsidRPr="00390FC2" w:rsidRDefault="00CF64F1" w:rsidP="00CF64F1">
            <w:pPr>
              <w:pStyle w:val="FormHeading2"/>
              <w:jc w:val="center"/>
            </w:pPr>
            <w:r>
              <w:t>Status of Resident</w:t>
            </w:r>
          </w:p>
        </w:tc>
      </w:tr>
      <w:tr w:rsidR="00CF64F1" w:rsidRPr="00346F57" w14:paraId="1429D180" w14:textId="77777777" w:rsidTr="00CF64F1">
        <w:trPr>
          <w:cantSplit/>
        </w:trPr>
        <w:tc>
          <w:tcPr>
            <w:tcW w:w="1418" w:type="dxa"/>
          </w:tcPr>
          <w:p w14:paraId="1429D17D" w14:textId="77777777" w:rsidR="00CF64F1" w:rsidRPr="00346F57" w:rsidRDefault="00CF64F1" w:rsidP="00CF64F1">
            <w:pPr>
              <w:pStyle w:val="FormFont2"/>
              <w:jc w:val="center"/>
            </w:pPr>
            <w:r>
              <w:t>0 - 1</w:t>
            </w:r>
          </w:p>
        </w:tc>
        <w:tc>
          <w:tcPr>
            <w:tcW w:w="2126" w:type="dxa"/>
          </w:tcPr>
          <w:p w14:paraId="1429D17E" w14:textId="77777777" w:rsidR="00CF64F1" w:rsidRPr="00346F57" w:rsidRDefault="00CF64F1" w:rsidP="00CF64F1">
            <w:pPr>
              <w:pStyle w:val="FormFont2"/>
              <w:jc w:val="center"/>
            </w:pPr>
            <w:r>
              <w:t>Low</w:t>
            </w:r>
          </w:p>
        </w:tc>
        <w:tc>
          <w:tcPr>
            <w:tcW w:w="6237" w:type="dxa"/>
            <w:gridSpan w:val="3"/>
          </w:tcPr>
          <w:p w14:paraId="1429D17F" w14:textId="77777777" w:rsidR="00CF64F1" w:rsidRPr="00346F57" w:rsidRDefault="00CF64F1" w:rsidP="0098431F">
            <w:pPr>
              <w:pStyle w:val="FormFont2"/>
            </w:pPr>
            <w:r w:rsidRPr="00CF64F1">
              <w:t>Resident is eating well with no recent weight loss</w:t>
            </w:r>
          </w:p>
        </w:tc>
      </w:tr>
      <w:tr w:rsidR="00CF64F1" w:rsidRPr="00346F57" w14:paraId="1429D184" w14:textId="77777777" w:rsidTr="00CF64F1">
        <w:trPr>
          <w:cantSplit/>
        </w:trPr>
        <w:tc>
          <w:tcPr>
            <w:tcW w:w="1418" w:type="dxa"/>
          </w:tcPr>
          <w:p w14:paraId="1429D181" w14:textId="77777777" w:rsidR="00CF64F1" w:rsidRDefault="00CF64F1" w:rsidP="00CF64F1">
            <w:pPr>
              <w:pStyle w:val="FormFont2"/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1429D182" w14:textId="77777777" w:rsidR="00CF64F1" w:rsidRPr="00346F57" w:rsidRDefault="00CF64F1" w:rsidP="00CF64F1">
            <w:pPr>
              <w:pStyle w:val="FormFont2"/>
              <w:jc w:val="center"/>
            </w:pPr>
            <w:r>
              <w:t>Medium</w:t>
            </w:r>
          </w:p>
        </w:tc>
        <w:tc>
          <w:tcPr>
            <w:tcW w:w="6237" w:type="dxa"/>
            <w:gridSpan w:val="3"/>
          </w:tcPr>
          <w:p w14:paraId="1429D183" w14:textId="77777777" w:rsidR="00CF64F1" w:rsidRPr="00346F57" w:rsidRDefault="00CF64F1" w:rsidP="0098431F">
            <w:pPr>
              <w:pStyle w:val="FormFont2"/>
            </w:pPr>
            <w:r w:rsidRPr="00CF64F1">
              <w:t>Resident is eating poorly AND experienced recent weight loss of less than 5kg*</w:t>
            </w:r>
          </w:p>
        </w:tc>
      </w:tr>
      <w:tr w:rsidR="00CF64F1" w:rsidRPr="00346F57" w14:paraId="1429D188" w14:textId="77777777" w:rsidTr="00CF64F1">
        <w:trPr>
          <w:cantSplit/>
        </w:trPr>
        <w:tc>
          <w:tcPr>
            <w:tcW w:w="1418" w:type="dxa"/>
            <w:tcBorders>
              <w:bottom w:val="single" w:sz="2" w:space="0" w:color="004990"/>
            </w:tcBorders>
          </w:tcPr>
          <w:p w14:paraId="1429D185" w14:textId="77777777" w:rsidR="00CF64F1" w:rsidRDefault="00CF64F1" w:rsidP="00CF64F1">
            <w:pPr>
              <w:pStyle w:val="FormFont2"/>
              <w:jc w:val="center"/>
            </w:pPr>
            <w:r>
              <w:lastRenderedPageBreak/>
              <w:t>3 - 5</w:t>
            </w:r>
          </w:p>
        </w:tc>
        <w:tc>
          <w:tcPr>
            <w:tcW w:w="2126" w:type="dxa"/>
            <w:tcBorders>
              <w:bottom w:val="single" w:sz="2" w:space="0" w:color="004990"/>
            </w:tcBorders>
          </w:tcPr>
          <w:p w14:paraId="1429D186" w14:textId="77777777" w:rsidR="00CF64F1" w:rsidRPr="00346F57" w:rsidRDefault="00CF64F1" w:rsidP="00CF64F1">
            <w:pPr>
              <w:pStyle w:val="FormFont2"/>
              <w:jc w:val="center"/>
            </w:pPr>
            <w:r>
              <w:t>High</w:t>
            </w:r>
          </w:p>
        </w:tc>
        <w:tc>
          <w:tcPr>
            <w:tcW w:w="6237" w:type="dxa"/>
            <w:gridSpan w:val="3"/>
            <w:tcBorders>
              <w:bottom w:val="single" w:sz="2" w:space="0" w:color="004990"/>
            </w:tcBorders>
          </w:tcPr>
          <w:p w14:paraId="1429D187" w14:textId="77777777" w:rsidR="00CF64F1" w:rsidRPr="00346F57" w:rsidRDefault="00CF64F1" w:rsidP="0098431F">
            <w:pPr>
              <w:pStyle w:val="FormFont2"/>
            </w:pPr>
            <w:r w:rsidRPr="00CF64F1">
              <w:t>Resident is eating poorly AND experienced recent weight loss of more than 5kg*</w:t>
            </w:r>
          </w:p>
        </w:tc>
      </w:tr>
      <w:tr w:rsidR="00CF64F1" w:rsidRPr="00346F57" w14:paraId="1429D18D" w14:textId="77777777" w:rsidTr="00CF64F1">
        <w:trPr>
          <w:cantSplit/>
        </w:trPr>
        <w:tc>
          <w:tcPr>
            <w:tcW w:w="9781" w:type="dxa"/>
            <w:gridSpan w:val="5"/>
            <w:tcBorders>
              <w:left w:val="nil"/>
              <w:right w:val="nil"/>
            </w:tcBorders>
          </w:tcPr>
          <w:p w14:paraId="1429D189" w14:textId="77777777" w:rsidR="00CF64F1" w:rsidRPr="00CF64F1" w:rsidRDefault="00CF64F1" w:rsidP="0098431F">
            <w:pPr>
              <w:pStyle w:val="FormFont2"/>
              <w:rPr>
                <w:sz w:val="6"/>
                <w:szCs w:val="6"/>
              </w:rPr>
            </w:pPr>
          </w:p>
          <w:p w14:paraId="1429D18A" w14:textId="77777777" w:rsidR="00CF64F1" w:rsidRDefault="00CF64F1" w:rsidP="0098431F">
            <w:pPr>
              <w:pStyle w:val="FormFont2"/>
              <w:rPr>
                <w:i/>
              </w:rPr>
            </w:pPr>
            <w:r w:rsidRPr="00CF64F1">
              <w:rPr>
                <w:i/>
              </w:rPr>
              <w:t>* The significance of the amount of weight loss will depend on the body weight of the resident.  For instance, a 3kg weight loss in a 40kg resident is significant</w:t>
            </w:r>
          </w:p>
          <w:p w14:paraId="1429D18B" w14:textId="77777777" w:rsidR="00CF64F1" w:rsidRPr="00CF64F1" w:rsidRDefault="00CF64F1" w:rsidP="0098431F">
            <w:pPr>
              <w:pStyle w:val="FormFont2"/>
              <w:rPr>
                <w:i/>
              </w:rPr>
            </w:pPr>
          </w:p>
          <w:p w14:paraId="1429D18C" w14:textId="77777777" w:rsidR="00CF64F1" w:rsidRPr="00CF64F1" w:rsidRDefault="00CF64F1" w:rsidP="0098431F">
            <w:pPr>
              <w:pStyle w:val="FormFont2"/>
              <w:rPr>
                <w:sz w:val="6"/>
                <w:szCs w:val="6"/>
              </w:rPr>
            </w:pPr>
          </w:p>
        </w:tc>
      </w:tr>
      <w:tr w:rsidR="00CF64F1" w:rsidRPr="00346F57" w14:paraId="1429D18F" w14:textId="77777777" w:rsidTr="00CF64F1">
        <w:trPr>
          <w:cantSplit/>
        </w:trPr>
        <w:tc>
          <w:tcPr>
            <w:tcW w:w="9781" w:type="dxa"/>
            <w:gridSpan w:val="5"/>
          </w:tcPr>
          <w:p w14:paraId="1429D18E" w14:textId="77777777" w:rsidR="00CF64F1" w:rsidRPr="00346F57" w:rsidRDefault="00CF64F1" w:rsidP="00E035F1">
            <w:pPr>
              <w:pStyle w:val="FormFont2"/>
            </w:pPr>
            <w:r>
              <w:t>Staff name:</w:t>
            </w:r>
          </w:p>
        </w:tc>
      </w:tr>
      <w:tr w:rsidR="00CF64F1" w:rsidRPr="00346F57" w14:paraId="1429D192" w14:textId="77777777" w:rsidTr="00CF64F1">
        <w:trPr>
          <w:cantSplit/>
        </w:trPr>
        <w:tc>
          <w:tcPr>
            <w:tcW w:w="7088" w:type="dxa"/>
            <w:gridSpan w:val="4"/>
          </w:tcPr>
          <w:p w14:paraId="1429D190" w14:textId="77777777" w:rsidR="00CF64F1" w:rsidRPr="00346F57" w:rsidRDefault="00CF64F1" w:rsidP="00E035F1">
            <w:pPr>
              <w:pStyle w:val="FormFont2"/>
            </w:pPr>
            <w:r>
              <w:t>Signature:</w:t>
            </w:r>
          </w:p>
        </w:tc>
        <w:tc>
          <w:tcPr>
            <w:tcW w:w="2693" w:type="dxa"/>
          </w:tcPr>
          <w:p w14:paraId="1429D191" w14:textId="77777777" w:rsidR="00CF64F1" w:rsidRPr="00346F57" w:rsidRDefault="00CF64F1" w:rsidP="00E035F1">
            <w:pPr>
              <w:pStyle w:val="FormFont2"/>
            </w:pPr>
            <w:r>
              <w:t>Date:</w:t>
            </w:r>
          </w:p>
        </w:tc>
      </w:tr>
    </w:tbl>
    <w:p w14:paraId="1429D193" w14:textId="77777777" w:rsidR="00CF64F1" w:rsidRDefault="00CF64F1">
      <w:r>
        <w:rPr>
          <w:b/>
        </w:rPr>
        <w:br w:type="page"/>
      </w:r>
    </w:p>
    <w:tbl>
      <w:tblPr>
        <w:tblStyle w:val="TableGrid"/>
        <w:tblW w:w="9781" w:type="dxa"/>
        <w:tblInd w:w="108" w:type="dxa"/>
        <w:tblBorders>
          <w:top w:val="single" w:sz="2" w:space="0" w:color="004990"/>
          <w:left w:val="single" w:sz="2" w:space="0" w:color="004990"/>
          <w:bottom w:val="single" w:sz="2" w:space="0" w:color="004990"/>
          <w:right w:val="single" w:sz="2" w:space="0" w:color="004990"/>
          <w:insideH w:val="single" w:sz="2" w:space="0" w:color="004990"/>
          <w:insideV w:val="single" w:sz="2" w:space="0" w:color="004990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781"/>
      </w:tblGrid>
      <w:tr w:rsidR="00D54C77" w:rsidRPr="00B0268A" w14:paraId="1429D195" w14:textId="77777777" w:rsidTr="00CF64F1">
        <w:trPr>
          <w:cantSplit/>
        </w:trPr>
        <w:tc>
          <w:tcPr>
            <w:tcW w:w="9781" w:type="dxa"/>
            <w:tcBorders>
              <w:bottom w:val="single" w:sz="2" w:space="0" w:color="004990"/>
            </w:tcBorders>
            <w:shd w:val="clear" w:color="auto" w:fill="004990"/>
          </w:tcPr>
          <w:p w14:paraId="1429D194" w14:textId="77777777" w:rsidR="00D54C77" w:rsidRPr="00B0268A" w:rsidRDefault="00CF64F1" w:rsidP="004E6911">
            <w:pPr>
              <w:pStyle w:val="FormHeading1"/>
            </w:pPr>
            <w:r w:rsidRPr="00CF64F1">
              <w:lastRenderedPageBreak/>
              <w:t>MALNUTRITION ACTION PATHWAY</w:t>
            </w:r>
          </w:p>
        </w:tc>
      </w:tr>
    </w:tbl>
    <w:p w14:paraId="1429D196" w14:textId="77777777" w:rsidR="00796FE5" w:rsidRDefault="00515CCC" w:rsidP="000B7AA0">
      <w:pPr>
        <w:pStyle w:val="FormInstruction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9D198" wp14:editId="1429D199">
                <wp:simplePos x="0" y="0"/>
                <wp:positionH relativeFrom="column">
                  <wp:posOffset>4472940</wp:posOffset>
                </wp:positionH>
                <wp:positionV relativeFrom="paragraph">
                  <wp:posOffset>106680</wp:posOffset>
                </wp:positionV>
                <wp:extent cx="1581150" cy="669925"/>
                <wp:effectExtent l="0" t="0" r="19050" b="1587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69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E7" w14:textId="77777777" w:rsidR="00CF64F1" w:rsidRDefault="00515CCC" w:rsidP="00515CCC">
                            <w:pPr>
                              <w:spacing w:after="0"/>
                              <w:jc w:val="center"/>
                            </w:pPr>
                            <w:r>
                              <w:t>High Risk</w:t>
                            </w:r>
                          </w:p>
                          <w:p w14:paraId="1429D1E8" w14:textId="77777777" w:rsidR="00515CCC" w:rsidRPr="00515CCC" w:rsidRDefault="00515CCC" w:rsidP="00515CCC">
                            <w:pPr>
                              <w:spacing w:after="0"/>
                              <w:jc w:val="center"/>
                            </w:pPr>
                            <w:r>
                              <w:t>MST = 3 - 5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9D198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352.2pt;margin-top:8.4pt;width:124.5pt;height:5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" fillcolor="white [3201]" strokecolor="#4f81bd [3204]" strokeweight="2pt">
                <v:textbox>
                  <w:txbxContent>
                    <w:p w14:paraId="1429D1E7" w14:textId="77777777" w:rsidR="00CF64F1" w:rsidRDefault="00515CCC" w:rsidP="00515CCC">
                      <w:pPr>
                        <w:spacing w:after="0"/>
                        <w:jc w:val="center"/>
                      </w:pPr>
                      <w:r>
                        <w:t>High Risk</w:t>
                      </w:r>
                    </w:p>
                    <w:p w14:paraId="1429D1E8" w14:textId="77777777" w:rsidR="00515CCC" w:rsidRPr="00515CCC" w:rsidRDefault="00515CCC" w:rsidP="00515CCC">
                      <w:pPr>
                        <w:spacing w:after="0"/>
                        <w:jc w:val="center"/>
                      </w:pPr>
                      <w:r>
                        <w:t>MST = 3 - 5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29D19A" wp14:editId="1429D19B">
                <wp:simplePos x="0" y="0"/>
                <wp:positionH relativeFrom="column">
                  <wp:posOffset>2290445</wp:posOffset>
                </wp:positionH>
                <wp:positionV relativeFrom="paragraph">
                  <wp:posOffset>106680</wp:posOffset>
                </wp:positionV>
                <wp:extent cx="1581150" cy="669925"/>
                <wp:effectExtent l="0" t="0" r="19050" b="1587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69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E9" w14:textId="77777777" w:rsidR="00CF64F1" w:rsidRP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 w:rsidRPr="00515CCC">
                              <w:t>Moderate Risk</w:t>
                            </w:r>
                          </w:p>
                          <w:p w14:paraId="1429D1EA" w14:textId="77777777" w:rsidR="00515CCC" w:rsidRP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 w:rsidRPr="00515CCC">
                              <w:t>MST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9A" id="Flowchart: Process 1" o:spid="_x0000_s1027" type="#_x0000_t109" style="position:absolute;margin-left:180.35pt;margin-top:8.4pt;width:124.5pt;height:5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" fillcolor="white [3201]" strokecolor="#4f81bd [3204]" strokeweight="2pt">
                <v:textbox>
                  <w:txbxContent>
                    <w:p w14:paraId="1429D1E9" w14:textId="77777777" w:rsidR="00CF64F1" w:rsidRPr="00515CCC" w:rsidRDefault="00515CCC" w:rsidP="00515CCC">
                      <w:pPr>
                        <w:spacing w:after="0" w:line="240" w:lineRule="auto"/>
                        <w:jc w:val="center"/>
                      </w:pPr>
                      <w:r w:rsidRPr="00515CCC">
                        <w:t>Moderate Risk</w:t>
                      </w:r>
                    </w:p>
                    <w:p w14:paraId="1429D1EA" w14:textId="77777777" w:rsidR="00515CCC" w:rsidRPr="00515CCC" w:rsidRDefault="00515CCC" w:rsidP="00515CCC">
                      <w:pPr>
                        <w:spacing w:after="0" w:line="240" w:lineRule="auto"/>
                        <w:jc w:val="center"/>
                      </w:pPr>
                      <w:r w:rsidRPr="00515CCC">
                        <w:t>MST =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9D19C" wp14:editId="1429D19D">
                <wp:simplePos x="0" y="0"/>
                <wp:positionH relativeFrom="column">
                  <wp:posOffset>107950</wp:posOffset>
                </wp:positionH>
                <wp:positionV relativeFrom="paragraph">
                  <wp:posOffset>106680</wp:posOffset>
                </wp:positionV>
                <wp:extent cx="1581150" cy="669925"/>
                <wp:effectExtent l="0" t="0" r="19050" b="15875"/>
                <wp:wrapNone/>
                <wp:docPr id="25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69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EB" w14:textId="77777777" w:rsidR="00CF64F1" w:rsidRP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 w:rsidRPr="00515CCC">
                              <w:t>Low Risk</w:t>
                            </w:r>
                          </w:p>
                          <w:p w14:paraId="1429D1EC" w14:textId="77777777" w:rsidR="00515CCC" w:rsidRP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 w:rsidRPr="00515CCC">
                              <w:t>MST = 0 - 1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9C" id="Flowchart: Process 25" o:spid="_x0000_s1028" type="#_x0000_t109" style="position:absolute;margin-left:8.5pt;margin-top:8.4pt;width:124.5pt;height: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" fillcolor="white [3201]" strokecolor="#4f81bd [3204]" strokeweight="2pt">
                <v:textbox>
                  <w:txbxContent>
                    <w:p w14:paraId="1429D1EB" w14:textId="77777777" w:rsidR="00CF64F1" w:rsidRPr="00515CCC" w:rsidRDefault="00515CCC" w:rsidP="00515CCC">
                      <w:pPr>
                        <w:spacing w:after="0" w:line="240" w:lineRule="auto"/>
                        <w:jc w:val="center"/>
                      </w:pPr>
                      <w:r w:rsidRPr="00515CCC">
                        <w:t>Low Risk</w:t>
                      </w:r>
                    </w:p>
                    <w:p w14:paraId="1429D1EC" w14:textId="77777777" w:rsidR="00515CCC" w:rsidRPr="00515CCC" w:rsidRDefault="00515CCC" w:rsidP="00515CCC">
                      <w:pPr>
                        <w:spacing w:after="0" w:line="240" w:lineRule="auto"/>
                        <w:jc w:val="center"/>
                      </w:pPr>
                      <w:r w:rsidRPr="00515CCC">
                        <w:t>MST = 0 - 1</w:t>
                      </w:r>
                    </w:p>
                  </w:txbxContent>
                </v:textbox>
              </v:shape>
            </w:pict>
          </mc:Fallback>
        </mc:AlternateContent>
      </w:r>
    </w:p>
    <w:p w14:paraId="1429D197" w14:textId="77777777" w:rsidR="0098431F" w:rsidRDefault="006336A8" w:rsidP="000B7AA0">
      <w:pPr>
        <w:pStyle w:val="FormInstructions1"/>
      </w:pP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9D19E" wp14:editId="1429D19F">
                <wp:simplePos x="0" y="0"/>
                <wp:positionH relativeFrom="column">
                  <wp:posOffset>3084159</wp:posOffset>
                </wp:positionH>
                <wp:positionV relativeFrom="paragraph">
                  <wp:posOffset>5464750</wp:posOffset>
                </wp:positionV>
                <wp:extent cx="2165230" cy="439684"/>
                <wp:effectExtent l="57150" t="38100" r="64135" b="132080"/>
                <wp:wrapNone/>
                <wp:docPr id="33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230" cy="4396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598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Elbow Connector 8" o:spid="_x0000_s1026" type="#_x0000_t32" style="position:absolute;margin-left:242.85pt;margin-top:430.3pt;width:170.5pt;height:34.6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29D1A0" wp14:editId="1429D1A1">
                <wp:simplePos x="0" y="0"/>
                <wp:positionH relativeFrom="column">
                  <wp:posOffset>3084159</wp:posOffset>
                </wp:positionH>
                <wp:positionV relativeFrom="paragraph">
                  <wp:posOffset>4558977</wp:posOffset>
                </wp:positionV>
                <wp:extent cx="0" cy="1345720"/>
                <wp:effectExtent l="114300" t="38100" r="76200" b="83185"/>
                <wp:wrapNone/>
                <wp:docPr id="24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45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DBA8E" id="Elbow Connector 8" o:spid="_x0000_s1026" type="#_x0000_t32" style="position:absolute;margin-left:242.85pt;margin-top:358.95pt;width:0;height:105.9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29D1A2" wp14:editId="1429D1A3">
                <wp:simplePos x="0" y="0"/>
                <wp:positionH relativeFrom="column">
                  <wp:posOffset>2287270</wp:posOffset>
                </wp:positionH>
                <wp:positionV relativeFrom="paragraph">
                  <wp:posOffset>5909945</wp:posOffset>
                </wp:positionV>
                <wp:extent cx="1581150" cy="454660"/>
                <wp:effectExtent l="0" t="0" r="19050" b="21590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4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ED" w14:textId="77777777" w:rsidR="006336A8" w:rsidRPr="00515CCC" w:rsidRDefault="006336A8" w:rsidP="006336A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Gaining 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A2" id="Flowchart: Process 32" o:spid="_x0000_s1029" type="#_x0000_t109" style="position:absolute;margin-left:180.1pt;margin-top:465.35pt;width:124.5pt;height:35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" fillcolor="white [3201]" strokecolor="#4f81bd [3204]" strokeweight="2pt">
                <v:textbox>
                  <w:txbxContent>
                    <w:p w14:paraId="1429D1ED" w14:textId="77777777" w:rsidR="006336A8" w:rsidRPr="00515CCC" w:rsidRDefault="006336A8" w:rsidP="006336A8">
                      <w:pPr>
                        <w:spacing w:after="0" w:line="240" w:lineRule="auto"/>
                        <w:jc w:val="center"/>
                      </w:pPr>
                      <w:r>
                        <w:t>Gaining weight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29D1A4" wp14:editId="1429D1A5">
                <wp:simplePos x="0" y="0"/>
                <wp:positionH relativeFrom="column">
                  <wp:posOffset>4490085</wp:posOffset>
                </wp:positionH>
                <wp:positionV relativeFrom="paragraph">
                  <wp:posOffset>6841490</wp:posOffset>
                </wp:positionV>
                <wp:extent cx="1581150" cy="454660"/>
                <wp:effectExtent l="0" t="0" r="19050" b="21590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4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EE" w14:textId="77777777" w:rsidR="006336A8" w:rsidRPr="00515CCC" w:rsidRDefault="006336A8" w:rsidP="006336A8">
                            <w:pPr>
                              <w:spacing w:after="0"/>
                              <w:jc w:val="center"/>
                            </w:pPr>
                            <w:r>
                              <w:t>Refer to dietician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A4" id="Flowchart: Process 31" o:spid="_x0000_s1030" type="#_x0000_t109" style="position:absolute;margin-left:353.55pt;margin-top:538.7pt;width:124.5pt;height:35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" fillcolor="white [3201]" strokecolor="#4f81bd [3204]" strokeweight="2pt">
                <v:textbox>
                  <w:txbxContent>
                    <w:p w14:paraId="1429D1EE" w14:textId="77777777" w:rsidR="006336A8" w:rsidRPr="00515CCC" w:rsidRDefault="006336A8" w:rsidP="006336A8">
                      <w:pPr>
                        <w:spacing w:after="0"/>
                        <w:jc w:val="center"/>
                      </w:pPr>
                      <w:r>
                        <w:t>Refer to dietician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29D1A6" wp14:editId="1429D1A7">
                <wp:simplePos x="0" y="0"/>
                <wp:positionH relativeFrom="column">
                  <wp:posOffset>5252720</wp:posOffset>
                </wp:positionH>
                <wp:positionV relativeFrom="paragraph">
                  <wp:posOffset>6387465</wp:posOffset>
                </wp:positionV>
                <wp:extent cx="0" cy="450215"/>
                <wp:effectExtent l="114300" t="19050" r="76200" b="83185"/>
                <wp:wrapNone/>
                <wp:docPr id="30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818C5" id="Elbow Connector 8" o:spid="_x0000_s1026" type="#_x0000_t32" style="position:absolute;margin-left:413.6pt;margin-top:502.95pt;width:0;height:35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29D1A8" wp14:editId="1429D1A9">
                <wp:simplePos x="0" y="0"/>
                <wp:positionH relativeFrom="column">
                  <wp:posOffset>4469765</wp:posOffset>
                </wp:positionH>
                <wp:positionV relativeFrom="paragraph">
                  <wp:posOffset>5911215</wp:posOffset>
                </wp:positionV>
                <wp:extent cx="1581150" cy="454660"/>
                <wp:effectExtent l="0" t="0" r="19050" b="21590"/>
                <wp:wrapNone/>
                <wp:docPr id="29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4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EF" w14:textId="77777777" w:rsidR="006336A8" w:rsidRPr="00515CCC" w:rsidRDefault="006336A8" w:rsidP="006336A8">
                            <w:pPr>
                              <w:spacing w:after="0"/>
                              <w:jc w:val="center"/>
                            </w:pPr>
                            <w:r>
                              <w:t>Losing 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A8" id="Flowchart: Process 29" o:spid="_x0000_s1031" type="#_x0000_t109" style="position:absolute;margin-left:351.95pt;margin-top:465.45pt;width:124.5pt;height:35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" fillcolor="white [3201]" strokecolor="#4f81bd [3204]" strokeweight="2pt">
                <v:textbox>
                  <w:txbxContent>
                    <w:p w14:paraId="1429D1EF" w14:textId="77777777" w:rsidR="006336A8" w:rsidRPr="00515CCC" w:rsidRDefault="006336A8" w:rsidP="006336A8">
                      <w:pPr>
                        <w:spacing w:after="0"/>
                        <w:jc w:val="center"/>
                      </w:pPr>
                      <w:r>
                        <w:t>Losing weight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29D1AA" wp14:editId="1429D1AB">
                <wp:simplePos x="0" y="0"/>
                <wp:positionH relativeFrom="column">
                  <wp:posOffset>5249545</wp:posOffset>
                </wp:positionH>
                <wp:positionV relativeFrom="paragraph">
                  <wp:posOffset>5462905</wp:posOffset>
                </wp:positionV>
                <wp:extent cx="0" cy="450215"/>
                <wp:effectExtent l="114300" t="19050" r="76200" b="83185"/>
                <wp:wrapNone/>
                <wp:docPr id="2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5A78F" id="Elbow Connector 8" o:spid="_x0000_s1026" type="#_x0000_t32" style="position:absolute;margin-left:413.35pt;margin-top:430.15pt;width:0;height:35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29D1AC" wp14:editId="1429D1AD">
                <wp:simplePos x="0" y="0"/>
                <wp:positionH relativeFrom="column">
                  <wp:posOffset>4470065</wp:posOffset>
                </wp:positionH>
                <wp:positionV relativeFrom="paragraph">
                  <wp:posOffset>4988645</wp:posOffset>
                </wp:positionV>
                <wp:extent cx="1581150" cy="474345"/>
                <wp:effectExtent l="0" t="0" r="19050" b="20955"/>
                <wp:wrapNone/>
                <wp:docPr id="27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743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0" w14:textId="77777777" w:rsidR="006336A8" w:rsidRPr="00515CCC" w:rsidRDefault="006336A8" w:rsidP="006336A8">
                            <w:pPr>
                              <w:spacing w:after="0"/>
                              <w:jc w:val="center"/>
                            </w:pPr>
                            <w:r>
                              <w:t>Weigh fortnightly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AC" id="Flowchart: Process 27" o:spid="_x0000_s1032" type="#_x0000_t109" style="position:absolute;margin-left:351.95pt;margin-top:392.8pt;width:124.5pt;height:37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" fillcolor="white [3201]" strokecolor="#4f81bd [3204]" strokeweight="2pt">
                <v:textbox>
                  <w:txbxContent>
                    <w:p w14:paraId="1429D1F0" w14:textId="77777777" w:rsidR="006336A8" w:rsidRPr="00515CCC" w:rsidRDefault="006336A8" w:rsidP="006336A8">
                      <w:pPr>
                        <w:spacing w:after="0"/>
                        <w:jc w:val="center"/>
                      </w:pPr>
                      <w:r>
                        <w:t>Weigh fortnightly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29D1AE" wp14:editId="1429D1AF">
                <wp:simplePos x="0" y="0"/>
                <wp:positionH relativeFrom="column">
                  <wp:posOffset>4472940</wp:posOffset>
                </wp:positionH>
                <wp:positionV relativeFrom="paragraph">
                  <wp:posOffset>4084320</wp:posOffset>
                </wp:positionV>
                <wp:extent cx="1581150" cy="474345"/>
                <wp:effectExtent l="0" t="0" r="19050" b="20955"/>
                <wp:wrapNone/>
                <wp:docPr id="23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743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1" w14:textId="77777777" w:rsidR="006336A8" w:rsidRPr="00515CCC" w:rsidRDefault="006336A8" w:rsidP="006336A8">
                            <w:pPr>
                              <w:spacing w:after="0"/>
                              <w:jc w:val="center"/>
                            </w:pPr>
                            <w:r>
                              <w:t>Nutritional supplement 2-3/day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AE" id="Flowchart: Process 23" o:spid="_x0000_s1033" type="#_x0000_t109" style="position:absolute;margin-left:352.2pt;margin-top:321.6pt;width:124.5pt;height:3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" fillcolor="white [3201]" strokecolor="#4f81bd [3204]" strokeweight="2pt">
                <v:textbox>
                  <w:txbxContent>
                    <w:p w14:paraId="1429D1F1" w14:textId="77777777" w:rsidR="006336A8" w:rsidRPr="00515CCC" w:rsidRDefault="006336A8" w:rsidP="006336A8">
                      <w:pPr>
                        <w:spacing w:after="0"/>
                        <w:jc w:val="center"/>
                      </w:pPr>
                      <w:r>
                        <w:t>Nutritional supplement 2-3/day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29D1B0" wp14:editId="1429D1B1">
                <wp:simplePos x="0" y="0"/>
                <wp:positionH relativeFrom="column">
                  <wp:posOffset>5252720</wp:posOffset>
                </wp:positionH>
                <wp:positionV relativeFrom="paragraph">
                  <wp:posOffset>4558665</wp:posOffset>
                </wp:positionV>
                <wp:extent cx="0" cy="450215"/>
                <wp:effectExtent l="114300" t="19050" r="76200" b="83185"/>
                <wp:wrapNone/>
                <wp:docPr id="26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2BAC0" id="Elbow Connector 8" o:spid="_x0000_s1026" type="#_x0000_t32" style="position:absolute;margin-left:413.6pt;margin-top:358.95pt;width:0;height:35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29D1B2" wp14:editId="1429D1B3">
                <wp:simplePos x="0" y="0"/>
                <wp:positionH relativeFrom="column">
                  <wp:posOffset>2287570</wp:posOffset>
                </wp:positionH>
                <wp:positionV relativeFrom="paragraph">
                  <wp:posOffset>4082822</wp:posOffset>
                </wp:positionV>
                <wp:extent cx="1581150" cy="454660"/>
                <wp:effectExtent l="0" t="0" r="19050" b="21590"/>
                <wp:wrapNone/>
                <wp:docPr id="22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4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2" w14:textId="77777777" w:rsidR="006336A8" w:rsidRPr="00515CCC" w:rsidRDefault="006336A8" w:rsidP="006336A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Monthly weight evaluate care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B2" id="Flowchart: Process 22" o:spid="_x0000_s1034" type="#_x0000_t109" style="position:absolute;margin-left:180.1pt;margin-top:321.5pt;width:124.5pt;height:3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" fillcolor="white [3201]" strokecolor="#4f81bd [3204]" strokeweight="2pt">
                <v:textbox>
                  <w:txbxContent>
                    <w:p w14:paraId="1429D1F2" w14:textId="77777777" w:rsidR="006336A8" w:rsidRPr="00515CCC" w:rsidRDefault="006336A8" w:rsidP="006336A8">
                      <w:pPr>
                        <w:spacing w:after="0" w:line="240" w:lineRule="auto"/>
                        <w:jc w:val="center"/>
                      </w:pPr>
                      <w:r>
                        <w:t>Monthly weight evaluate care plan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29D1B4" wp14:editId="1429D1B5">
                <wp:simplePos x="0" y="0"/>
                <wp:positionH relativeFrom="column">
                  <wp:posOffset>3090545</wp:posOffset>
                </wp:positionH>
                <wp:positionV relativeFrom="paragraph">
                  <wp:posOffset>3639820</wp:posOffset>
                </wp:positionV>
                <wp:extent cx="0" cy="450215"/>
                <wp:effectExtent l="114300" t="19050" r="76200" b="83185"/>
                <wp:wrapNone/>
                <wp:docPr id="15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5D823" id="Elbow Connector 8" o:spid="_x0000_s1026" type="#_x0000_t32" style="position:absolute;margin-left:243.35pt;margin-top:286.6pt;width:0;height:35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29D1B6" wp14:editId="1429D1B7">
                <wp:simplePos x="0" y="0"/>
                <wp:positionH relativeFrom="column">
                  <wp:posOffset>5255895</wp:posOffset>
                </wp:positionH>
                <wp:positionV relativeFrom="paragraph">
                  <wp:posOffset>3637280</wp:posOffset>
                </wp:positionV>
                <wp:extent cx="0" cy="450215"/>
                <wp:effectExtent l="114300" t="19050" r="76200" b="83185"/>
                <wp:wrapNone/>
                <wp:docPr id="17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1EB29" id="Elbow Connector 8" o:spid="_x0000_s1026" type="#_x0000_t32" style="position:absolute;margin-left:413.85pt;margin-top:286.4pt;width:0;height:35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29D1B8" wp14:editId="1429D1B9">
                <wp:simplePos x="0" y="0"/>
                <wp:positionH relativeFrom="column">
                  <wp:posOffset>4472940</wp:posOffset>
                </wp:positionH>
                <wp:positionV relativeFrom="paragraph">
                  <wp:posOffset>3161030</wp:posOffset>
                </wp:positionV>
                <wp:extent cx="1581150" cy="454660"/>
                <wp:effectExtent l="0" t="0" r="19050" b="2159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4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3" w14:textId="77777777" w:rsidR="006336A8" w:rsidRPr="00515CCC" w:rsidRDefault="006336A8" w:rsidP="006336A8">
                            <w:pPr>
                              <w:spacing w:after="0"/>
                              <w:jc w:val="center"/>
                            </w:pPr>
                            <w:r>
                              <w:t>Losing 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B8" id="Flowchart: Process 14" o:spid="_x0000_s1035" type="#_x0000_t109" style="position:absolute;margin-left:352.2pt;margin-top:248.9pt;width:124.5pt;height:3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" fillcolor="white [3201]" strokecolor="#4f81bd [3204]" strokeweight="2pt">
                <v:textbox>
                  <w:txbxContent>
                    <w:p w14:paraId="1429D1F3" w14:textId="77777777" w:rsidR="006336A8" w:rsidRPr="00515CCC" w:rsidRDefault="006336A8" w:rsidP="006336A8">
                      <w:pPr>
                        <w:spacing w:after="0"/>
                        <w:jc w:val="center"/>
                      </w:pPr>
                      <w:r>
                        <w:t>Losing weight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29D1BA" wp14:editId="1429D1BB">
                <wp:simplePos x="0" y="0"/>
                <wp:positionH relativeFrom="column">
                  <wp:posOffset>2290445</wp:posOffset>
                </wp:positionH>
                <wp:positionV relativeFrom="paragraph">
                  <wp:posOffset>3161030</wp:posOffset>
                </wp:positionV>
                <wp:extent cx="1581150" cy="454660"/>
                <wp:effectExtent l="0" t="0" r="19050" b="2159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4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4" w14:textId="77777777" w:rsidR="006336A8" w:rsidRPr="00515CCC" w:rsidRDefault="006336A8" w:rsidP="006336A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Gaining 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BA" id="Flowchart: Process 13" o:spid="_x0000_s1036" type="#_x0000_t109" style="position:absolute;margin-left:180.35pt;margin-top:248.9pt;width:124.5pt;height:35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" fillcolor="white [3201]" strokecolor="#4f81bd [3204]" strokeweight="2pt">
                <v:textbox>
                  <w:txbxContent>
                    <w:p w14:paraId="1429D1F4" w14:textId="77777777" w:rsidR="006336A8" w:rsidRPr="00515CCC" w:rsidRDefault="006336A8" w:rsidP="006336A8">
                      <w:pPr>
                        <w:spacing w:after="0" w:line="240" w:lineRule="auto"/>
                        <w:jc w:val="center"/>
                      </w:pPr>
                      <w:r>
                        <w:t>Gaining weight</w:t>
                      </w:r>
                    </w:p>
                  </w:txbxContent>
                </v:textbox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29D1BC" wp14:editId="1429D1BD">
                <wp:simplePos x="0" y="0"/>
                <wp:positionH relativeFrom="column">
                  <wp:posOffset>5249617</wp:posOffset>
                </wp:positionH>
                <wp:positionV relativeFrom="paragraph">
                  <wp:posOffset>2704765</wp:posOffset>
                </wp:positionV>
                <wp:extent cx="0" cy="450215"/>
                <wp:effectExtent l="114300" t="19050" r="76200" b="83185"/>
                <wp:wrapNone/>
                <wp:docPr id="19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4483B" id="Elbow Connector 8" o:spid="_x0000_s1026" type="#_x0000_t32" style="position:absolute;margin-left:413.35pt;margin-top:212.95pt;width:0;height:35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336A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29D1BE" wp14:editId="1429D1BF">
                <wp:simplePos x="0" y="0"/>
                <wp:positionH relativeFrom="column">
                  <wp:posOffset>3104515</wp:posOffset>
                </wp:positionH>
                <wp:positionV relativeFrom="paragraph">
                  <wp:posOffset>2701925</wp:posOffset>
                </wp:positionV>
                <wp:extent cx="0" cy="450215"/>
                <wp:effectExtent l="114300" t="19050" r="76200" b="83185"/>
                <wp:wrapNone/>
                <wp:docPr id="1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15747" id="Elbow Connector 8" o:spid="_x0000_s1026" type="#_x0000_t32" style="position:absolute;margin-left:244.45pt;margin-top:212.75pt;width:0;height:35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29D1C0" wp14:editId="1429D1C1">
                <wp:simplePos x="0" y="0"/>
                <wp:positionH relativeFrom="column">
                  <wp:posOffset>2739102</wp:posOffset>
                </wp:positionH>
                <wp:positionV relativeFrom="paragraph">
                  <wp:posOffset>1781271</wp:posOffset>
                </wp:positionV>
                <wp:extent cx="2856865" cy="920654"/>
                <wp:effectExtent l="0" t="0" r="19685" b="13335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865" cy="92065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5" w14:textId="77777777" w:rsid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Offer High Energy, High Protein nourishing fluids</w:t>
                            </w:r>
                          </w:p>
                          <w:p w14:paraId="1429D1F6" w14:textId="77777777" w:rsidR="00515CCC" w:rsidRPr="006336A8" w:rsidRDefault="00515CCC" w:rsidP="00515CCC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36A8">
                              <w:rPr>
                                <w:sz w:val="20"/>
                                <w:szCs w:val="20"/>
                              </w:rPr>
                              <w:t xml:space="preserve">e.g. Chef’s special, </w:t>
                            </w:r>
                            <w:r w:rsidR="006336A8" w:rsidRPr="006336A8">
                              <w:rPr>
                                <w:sz w:val="20"/>
                                <w:szCs w:val="20"/>
                              </w:rPr>
                              <w:t>full cream milk, added skim milk powder, add margarine, butter or cream to foods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C0" id="Flowchart: Process 12" o:spid="_x0000_s1037" type="#_x0000_t109" style="position:absolute;margin-left:215.7pt;margin-top:140.25pt;width:224.95pt;height:7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" fillcolor="white [3201]" strokecolor="#4f81bd [3204]" strokeweight="2pt">
                <v:textbox>
                  <w:txbxContent>
                    <w:p w14:paraId="1429D1F5" w14:textId="77777777" w:rsidR="00515CCC" w:rsidRDefault="00515CCC" w:rsidP="00515CCC">
                      <w:pPr>
                        <w:spacing w:after="0" w:line="240" w:lineRule="auto"/>
                        <w:jc w:val="center"/>
                      </w:pPr>
                      <w:r>
                        <w:t>Offer High Energy, High Protein nourishing fluids</w:t>
                      </w:r>
                    </w:p>
                    <w:p w14:paraId="1429D1F6" w14:textId="77777777" w:rsidR="00515CCC" w:rsidRPr="006336A8" w:rsidRDefault="00515CCC" w:rsidP="00515CCC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6336A8">
                        <w:rPr>
                          <w:sz w:val="20"/>
                          <w:szCs w:val="20"/>
                        </w:rPr>
                        <w:t xml:space="preserve">e.g. Chef’s special, </w:t>
                      </w:r>
                      <w:r w:rsidR="006336A8" w:rsidRPr="006336A8">
                        <w:rPr>
                          <w:sz w:val="20"/>
                          <w:szCs w:val="20"/>
                        </w:rPr>
                        <w:t>full cream milk, added skim milk powder, add margarine, butter or cream to foods</w:t>
                      </w:r>
                    </w:p>
                  </w:txbxContent>
                </v:textbox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29D1C2" wp14:editId="1429D1C3">
                <wp:simplePos x="0" y="0"/>
                <wp:positionH relativeFrom="column">
                  <wp:posOffset>4112260</wp:posOffset>
                </wp:positionH>
                <wp:positionV relativeFrom="paragraph">
                  <wp:posOffset>1330960</wp:posOffset>
                </wp:positionV>
                <wp:extent cx="0" cy="450215"/>
                <wp:effectExtent l="114300" t="19050" r="76200" b="83185"/>
                <wp:wrapNone/>
                <wp:docPr id="11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385F0" id="Elbow Connector 8" o:spid="_x0000_s1026" type="#_x0000_t32" style="position:absolute;margin-left:323.8pt;margin-top:104.8pt;width:0;height:35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29D1C4" wp14:editId="1429D1C5">
                <wp:simplePos x="0" y="0"/>
                <wp:positionH relativeFrom="column">
                  <wp:posOffset>2739102</wp:posOffset>
                </wp:positionH>
                <wp:positionV relativeFrom="paragraph">
                  <wp:posOffset>892750</wp:posOffset>
                </wp:positionV>
                <wp:extent cx="2857081" cy="437575"/>
                <wp:effectExtent l="0" t="0" r="19685" b="1968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081" cy="437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7" w14:textId="77777777" w:rsidR="00515CCC" w:rsidRP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Commence 3 day meal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C4" id="Flowchart: Process 10" o:spid="_x0000_s1038" type="#_x0000_t109" style="position:absolute;margin-left:215.7pt;margin-top:70.3pt;width:224.95pt;height:34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" fillcolor="white [3201]" strokecolor="#4f81bd [3204]" strokeweight="2pt">
                <v:textbox>
                  <w:txbxContent>
                    <w:p w14:paraId="1429D1F7" w14:textId="77777777" w:rsidR="00515CCC" w:rsidRPr="00515CCC" w:rsidRDefault="00515CCC" w:rsidP="00515CCC">
                      <w:pPr>
                        <w:spacing w:after="0" w:line="240" w:lineRule="auto"/>
                        <w:jc w:val="center"/>
                      </w:pPr>
                      <w:r>
                        <w:t>Commence 3 day meal monitoring</w:t>
                      </w:r>
                    </w:p>
                  </w:txbxContent>
                </v:textbox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29D1C6" wp14:editId="1429D1C7">
                <wp:simplePos x="0" y="0"/>
                <wp:positionH relativeFrom="column">
                  <wp:posOffset>107950</wp:posOffset>
                </wp:positionH>
                <wp:positionV relativeFrom="paragraph">
                  <wp:posOffset>2002155</wp:posOffset>
                </wp:positionV>
                <wp:extent cx="1581150" cy="669925"/>
                <wp:effectExtent l="0" t="0" r="19050" b="15875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69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8" w14:textId="77777777" w:rsidR="00515CCC" w:rsidRP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Monthly weight evaluate care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C6" id="Flowchart: Process 9" o:spid="_x0000_s1039" type="#_x0000_t109" style="position:absolute;margin-left:8.5pt;margin-top:157.65pt;width:124.5pt;height:5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" fillcolor="white [3201]" strokecolor="#4f81bd [3204]" strokeweight="2pt">
                <v:textbox>
                  <w:txbxContent>
                    <w:p w14:paraId="1429D1F8" w14:textId="77777777" w:rsidR="00515CCC" w:rsidRPr="00515CCC" w:rsidRDefault="00515CCC" w:rsidP="00515CCC">
                      <w:pPr>
                        <w:spacing w:after="0" w:line="240" w:lineRule="auto"/>
                        <w:jc w:val="center"/>
                      </w:pPr>
                      <w:r>
                        <w:t>Monthly weight evaluate care plan</w:t>
                      </w:r>
                    </w:p>
                  </w:txbxContent>
                </v:textbox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29D1C8" wp14:editId="1429D1C9">
                <wp:simplePos x="0" y="0"/>
                <wp:positionH relativeFrom="column">
                  <wp:posOffset>918845</wp:posOffset>
                </wp:positionH>
                <wp:positionV relativeFrom="paragraph">
                  <wp:posOffset>1546860</wp:posOffset>
                </wp:positionV>
                <wp:extent cx="0" cy="450215"/>
                <wp:effectExtent l="114300" t="19050" r="76200" b="83185"/>
                <wp:wrapNone/>
                <wp:docPr id="7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85AE" id="Elbow Connector 8" o:spid="_x0000_s1026" type="#_x0000_t32" style="position:absolute;margin-left:72.35pt;margin-top:121.8pt;width:0;height:35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29D1CA" wp14:editId="1429D1CB">
                <wp:simplePos x="0" y="0"/>
                <wp:positionH relativeFrom="column">
                  <wp:posOffset>111125</wp:posOffset>
                </wp:positionH>
                <wp:positionV relativeFrom="paragraph">
                  <wp:posOffset>873760</wp:posOffset>
                </wp:positionV>
                <wp:extent cx="1581150" cy="669925"/>
                <wp:effectExtent l="0" t="0" r="19050" b="1587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69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9D1F9" w14:textId="77777777" w:rsidR="00515CCC" w:rsidRPr="00515CCC" w:rsidRDefault="00515CCC" w:rsidP="00515CC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Continue normal diet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D1CA" id="Flowchart: Process 6" o:spid="_x0000_s1040" type="#_x0000_t109" style="position:absolute;margin-left:8.75pt;margin-top:68.8pt;width:124.5pt;height:5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" fillcolor="white [3201]" strokecolor="#4f81bd [3204]" strokeweight="2pt">
                <v:textbox>
                  <w:txbxContent>
                    <w:p w14:paraId="1429D1F9" w14:textId="77777777" w:rsidR="00515CCC" w:rsidRPr="00515CCC" w:rsidRDefault="00515CCC" w:rsidP="00515CCC">
                      <w:pPr>
                        <w:spacing w:after="0" w:line="240" w:lineRule="auto"/>
                        <w:jc w:val="center"/>
                      </w:pPr>
                      <w:r>
                        <w:t>Continue normal diet</w:t>
                      </w:r>
                    </w:p>
                  </w:txbxContent>
                </v:textbox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29D1CC" wp14:editId="1429D1CD">
                <wp:simplePos x="0" y="0"/>
                <wp:positionH relativeFrom="column">
                  <wp:posOffset>5259070</wp:posOffset>
                </wp:positionH>
                <wp:positionV relativeFrom="paragraph">
                  <wp:posOffset>419735</wp:posOffset>
                </wp:positionV>
                <wp:extent cx="0" cy="450215"/>
                <wp:effectExtent l="114300" t="19050" r="76200" b="83185"/>
                <wp:wrapNone/>
                <wp:docPr id="4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46E55" id="Elbow Connector 8" o:spid="_x0000_s1026" type="#_x0000_t32" style="position:absolute;margin-left:414.1pt;margin-top:33.05pt;width:0;height:3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29D1CE" wp14:editId="1429D1CF">
                <wp:simplePos x="0" y="0"/>
                <wp:positionH relativeFrom="column">
                  <wp:posOffset>3093720</wp:posOffset>
                </wp:positionH>
                <wp:positionV relativeFrom="paragraph">
                  <wp:posOffset>413385</wp:posOffset>
                </wp:positionV>
                <wp:extent cx="0" cy="450215"/>
                <wp:effectExtent l="114300" t="19050" r="76200" b="83185"/>
                <wp:wrapNone/>
                <wp:docPr id="3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27ABE" id="Elbow Connector 8" o:spid="_x0000_s1026" type="#_x0000_t32" style="position:absolute;margin-left:243.6pt;margin-top:32.55pt;width:0;height:3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15CC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29D1D0" wp14:editId="1429D1D1">
                <wp:simplePos x="0" y="0"/>
                <wp:positionH relativeFrom="column">
                  <wp:posOffset>913130</wp:posOffset>
                </wp:positionH>
                <wp:positionV relativeFrom="paragraph">
                  <wp:posOffset>414020</wp:posOffset>
                </wp:positionV>
                <wp:extent cx="0" cy="450215"/>
                <wp:effectExtent l="114300" t="19050" r="76200" b="83185"/>
                <wp:wrapNone/>
                <wp:docPr id="16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24E01" id="Elbow Connector 8" o:spid="_x0000_s1026" type="#_x0000_t32" style="position:absolute;margin-left:71.9pt;margin-top:32.6pt;width:0;height:3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sectPr w:rsidR="0098431F" w:rsidSect="00FD2E5E"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23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29D1D4" w14:textId="77777777" w:rsidR="00D54C77" w:rsidRDefault="00D54C77" w:rsidP="005B72BC">
      <w:pPr>
        <w:spacing w:after="0" w:line="240" w:lineRule="auto"/>
      </w:pPr>
      <w:r>
        <w:separator/>
      </w:r>
    </w:p>
  </w:endnote>
  <w:endnote w:type="continuationSeparator" w:id="0">
    <w:p w14:paraId="1429D1D5" w14:textId="77777777" w:rsidR="00D54C77" w:rsidRDefault="00D54C77" w:rsidP="005B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1" w:type="dxa"/>
      <w:tblInd w:w="85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left w:w="85" w:type="dxa"/>
        <w:bottom w:w="57" w:type="dxa"/>
        <w:right w:w="85" w:type="dxa"/>
      </w:tblCellMar>
      <w:tblLook w:val="04A0" w:firstRow="1" w:lastRow="0" w:firstColumn="1" w:lastColumn="0" w:noHBand="0" w:noVBand="1"/>
    </w:tblPr>
    <w:tblGrid>
      <w:gridCol w:w="2268"/>
      <w:gridCol w:w="851"/>
      <w:gridCol w:w="2693"/>
      <w:gridCol w:w="2835"/>
      <w:gridCol w:w="1134"/>
    </w:tblGrid>
    <w:tr w:rsidR="006336A8" w:rsidRPr="00EC1139" w14:paraId="1429D1DB" w14:textId="77777777" w:rsidTr="004E6911">
      <w:trPr>
        <w:cantSplit/>
        <w:trHeight w:val="227"/>
      </w:trPr>
      <w:tc>
        <w:tcPr>
          <w:tcW w:w="2268" w:type="dxa"/>
          <w:vAlign w:val="center"/>
        </w:tcPr>
        <w:p w14:paraId="1429D1D6" w14:textId="77777777" w:rsidR="006336A8" w:rsidRPr="00EC1139" w:rsidRDefault="006336A8" w:rsidP="004E6911">
          <w:pPr>
            <w:pStyle w:val="aaFooterLeft"/>
          </w:pPr>
          <w:r>
            <w:t>Doc No: SFG0101/0193</w:t>
          </w:r>
        </w:p>
      </w:tc>
      <w:tc>
        <w:tcPr>
          <w:tcW w:w="851" w:type="dxa"/>
          <w:vAlign w:val="center"/>
        </w:tcPr>
        <w:p w14:paraId="1429D1D7" w14:textId="77777777" w:rsidR="006336A8" w:rsidRPr="00EC1139" w:rsidRDefault="006336A8" w:rsidP="004E6911">
          <w:pPr>
            <w:pStyle w:val="aaFooterLeft"/>
          </w:pPr>
          <w:r>
            <w:t>Rev 2.0</w:t>
          </w:r>
        </w:p>
      </w:tc>
      <w:tc>
        <w:tcPr>
          <w:tcW w:w="2693" w:type="dxa"/>
          <w:vAlign w:val="center"/>
        </w:tcPr>
        <w:p w14:paraId="1429D1D8" w14:textId="77777777" w:rsidR="006336A8" w:rsidRPr="00EC1139" w:rsidRDefault="006336A8" w:rsidP="004E6911">
          <w:pPr>
            <w:pStyle w:val="aaFooterLeft"/>
            <w:jc w:val="center"/>
          </w:pPr>
          <w:r w:rsidRPr="00EC1139">
            <w:t xml:space="preserve">Last </w:t>
          </w:r>
          <w:r>
            <w:t>Updated: 14/08/2017</w:t>
          </w:r>
        </w:p>
      </w:tc>
      <w:tc>
        <w:tcPr>
          <w:tcW w:w="2835" w:type="dxa"/>
          <w:vAlign w:val="center"/>
        </w:tcPr>
        <w:p w14:paraId="1429D1D9" w14:textId="77777777" w:rsidR="006336A8" w:rsidRPr="00EC1139" w:rsidRDefault="006336A8" w:rsidP="004E6911">
          <w:pPr>
            <w:pStyle w:val="aaFooterRight"/>
            <w:jc w:val="center"/>
          </w:pPr>
          <w:r>
            <w:t>Form Owner: RC</w:t>
          </w:r>
        </w:p>
      </w:tc>
      <w:tc>
        <w:tcPr>
          <w:tcW w:w="1134" w:type="dxa"/>
          <w:vAlign w:val="center"/>
        </w:tcPr>
        <w:p w14:paraId="1429D1DA" w14:textId="77777777" w:rsidR="006336A8" w:rsidRPr="00EC1139" w:rsidRDefault="006336A8" w:rsidP="004E6911">
          <w:pPr>
            <w:pStyle w:val="aaFooterRight"/>
          </w:pPr>
          <w:r>
            <w:t xml:space="preserve">Page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8E6B79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\* Arabic  \* MERGEFORMAT ">
            <w:r w:rsidR="008E6B79">
              <w:rPr>
                <w:noProof/>
              </w:rPr>
              <w:t>2</w:t>
            </w:r>
          </w:fldSimple>
        </w:p>
      </w:tc>
    </w:tr>
  </w:tbl>
  <w:p w14:paraId="1429D1DC" w14:textId="77777777" w:rsidR="00796FE5" w:rsidRPr="00EC1139" w:rsidRDefault="00796FE5" w:rsidP="00B0268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1" w:type="dxa"/>
      <w:tblInd w:w="85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left w:w="85" w:type="dxa"/>
        <w:bottom w:w="57" w:type="dxa"/>
        <w:right w:w="85" w:type="dxa"/>
      </w:tblCellMar>
      <w:tblLook w:val="04A0" w:firstRow="1" w:lastRow="0" w:firstColumn="1" w:lastColumn="0" w:noHBand="0" w:noVBand="1"/>
    </w:tblPr>
    <w:tblGrid>
      <w:gridCol w:w="2268"/>
      <w:gridCol w:w="851"/>
      <w:gridCol w:w="2693"/>
      <w:gridCol w:w="2835"/>
      <w:gridCol w:w="1134"/>
    </w:tblGrid>
    <w:tr w:rsidR="000B7AA0" w:rsidRPr="00EC1139" w14:paraId="1429D1E3" w14:textId="77777777" w:rsidTr="0061556F">
      <w:trPr>
        <w:cantSplit/>
        <w:trHeight w:val="227"/>
      </w:trPr>
      <w:tc>
        <w:tcPr>
          <w:tcW w:w="2268" w:type="dxa"/>
          <w:vAlign w:val="center"/>
        </w:tcPr>
        <w:p w14:paraId="1429D1DE" w14:textId="77777777" w:rsidR="000B7AA0" w:rsidRPr="00EC1139" w:rsidRDefault="000B7AA0" w:rsidP="000B7AA0">
          <w:pPr>
            <w:pStyle w:val="aaFooterLeft"/>
          </w:pPr>
          <w:r>
            <w:t xml:space="preserve">Doc No: </w:t>
          </w:r>
          <w:r w:rsidR="006336A8">
            <w:t>SFG0101/0193</w:t>
          </w:r>
        </w:p>
      </w:tc>
      <w:tc>
        <w:tcPr>
          <w:tcW w:w="851" w:type="dxa"/>
          <w:vAlign w:val="center"/>
        </w:tcPr>
        <w:p w14:paraId="1429D1DF" w14:textId="77777777" w:rsidR="000B7AA0" w:rsidRPr="00EC1139" w:rsidRDefault="000B7AA0" w:rsidP="006336A8">
          <w:pPr>
            <w:pStyle w:val="aaFooterLeft"/>
          </w:pPr>
          <w:r>
            <w:t xml:space="preserve">Rev </w:t>
          </w:r>
          <w:r w:rsidR="006336A8">
            <w:t>2</w:t>
          </w:r>
          <w:r>
            <w:t>.0</w:t>
          </w:r>
        </w:p>
      </w:tc>
      <w:tc>
        <w:tcPr>
          <w:tcW w:w="2693" w:type="dxa"/>
          <w:vAlign w:val="center"/>
        </w:tcPr>
        <w:p w14:paraId="1429D1E0" w14:textId="77777777" w:rsidR="000B7AA0" w:rsidRPr="00EC1139" w:rsidRDefault="000B7AA0" w:rsidP="006336A8">
          <w:pPr>
            <w:pStyle w:val="aaFooterLeft"/>
            <w:jc w:val="center"/>
          </w:pPr>
          <w:r w:rsidRPr="00EC1139">
            <w:t xml:space="preserve">Last </w:t>
          </w:r>
          <w:r>
            <w:t xml:space="preserve">Updated: </w:t>
          </w:r>
          <w:r w:rsidR="006336A8">
            <w:t>14/08/2017</w:t>
          </w:r>
        </w:p>
      </w:tc>
      <w:tc>
        <w:tcPr>
          <w:tcW w:w="2835" w:type="dxa"/>
          <w:vAlign w:val="center"/>
        </w:tcPr>
        <w:p w14:paraId="1429D1E1" w14:textId="77777777" w:rsidR="000B7AA0" w:rsidRPr="00EC1139" w:rsidRDefault="006336A8" w:rsidP="000B7AA0">
          <w:pPr>
            <w:pStyle w:val="aaFooterRight"/>
            <w:jc w:val="center"/>
          </w:pPr>
          <w:r>
            <w:t>Form Owner: RC</w:t>
          </w:r>
        </w:p>
      </w:tc>
      <w:tc>
        <w:tcPr>
          <w:tcW w:w="1134" w:type="dxa"/>
          <w:vAlign w:val="center"/>
        </w:tcPr>
        <w:p w14:paraId="1429D1E2" w14:textId="77777777" w:rsidR="000B7AA0" w:rsidRPr="00EC1139" w:rsidRDefault="000B7AA0" w:rsidP="0061556F">
          <w:pPr>
            <w:pStyle w:val="aaFooterRight"/>
          </w:pPr>
          <w:r>
            <w:t xml:space="preserve">Page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8E6B79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\* Arabic  \* MERGEFORMAT ">
            <w:r w:rsidR="008E6B79">
              <w:rPr>
                <w:noProof/>
              </w:rPr>
              <w:t>2</w:t>
            </w:r>
          </w:fldSimple>
        </w:p>
      </w:tc>
    </w:tr>
  </w:tbl>
  <w:p w14:paraId="1429D1E4" w14:textId="77777777" w:rsidR="000B7AA0" w:rsidRPr="007339B1" w:rsidRDefault="000B7AA0" w:rsidP="000B7AA0">
    <w:pPr>
      <w:pStyle w:val="aaFooter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29D1D2" w14:textId="77777777" w:rsidR="00D54C77" w:rsidRDefault="00D54C77" w:rsidP="005B72BC">
      <w:pPr>
        <w:spacing w:after="0" w:line="240" w:lineRule="auto"/>
      </w:pPr>
      <w:r>
        <w:separator/>
      </w:r>
    </w:p>
  </w:footnote>
  <w:footnote w:type="continuationSeparator" w:id="0">
    <w:p w14:paraId="1429D1D3" w14:textId="77777777" w:rsidR="00D54C77" w:rsidRDefault="00D54C77" w:rsidP="005B7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9D1DD" w14:textId="77777777" w:rsidR="00796FE5" w:rsidRPr="001D0A03" w:rsidRDefault="00796FE5" w:rsidP="001D0A03">
    <w:pPr>
      <w:pStyle w:val="Form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429D1E5" wp14:editId="1429D1E6">
          <wp:simplePos x="0" y="0"/>
          <wp:positionH relativeFrom="page">
            <wp:posOffset>181155</wp:posOffset>
          </wp:positionH>
          <wp:positionV relativeFrom="page">
            <wp:posOffset>206971</wp:posOffset>
          </wp:positionV>
          <wp:extent cx="2812211" cy="552154"/>
          <wp:effectExtent l="0" t="0" r="7620" b="63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uthern Cross Care Logo WA CO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0142" cy="5537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Pr="001D0A03">
      <w:t>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65EA9"/>
    <w:multiLevelType w:val="hybridMultilevel"/>
    <w:tmpl w:val="756C3F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74586"/>
    <w:multiLevelType w:val="hybridMultilevel"/>
    <w:tmpl w:val="B10483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A861DD"/>
    <w:multiLevelType w:val="multilevel"/>
    <w:tmpl w:val="06CE515E"/>
    <w:lvl w:ilvl="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701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9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36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03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670" w:hanging="567"/>
      </w:pPr>
      <w:rPr>
        <w:rFonts w:ascii="Wingdings" w:hAnsi="Wingdings" w:hint="default"/>
      </w:rPr>
    </w:lvl>
  </w:abstractNum>
  <w:abstractNum w:abstractNumId="3">
    <w:nsid w:val="09B63B75"/>
    <w:multiLevelType w:val="hybridMultilevel"/>
    <w:tmpl w:val="0150A6E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0D6809"/>
    <w:multiLevelType w:val="multilevel"/>
    <w:tmpl w:val="025842C6"/>
    <w:lvl w:ilvl="0">
      <w:start w:val="1"/>
      <w:numFmt w:val="decimal"/>
      <w:pStyle w:val="aaHeading1"/>
      <w:lvlText w:val="%1."/>
      <w:lvlJc w:val="left"/>
      <w:pPr>
        <w:ind w:left="360" w:hanging="360"/>
      </w:pPr>
      <w:rPr>
        <w:rFonts w:ascii="Calibri" w:hAnsi="Calibri" w:hint="default"/>
        <w:b/>
        <w:i w:val="0"/>
        <w:sz w:val="28"/>
      </w:rPr>
    </w:lvl>
    <w:lvl w:ilvl="1">
      <w:start w:val="1"/>
      <w:numFmt w:val="decimal"/>
      <w:pStyle w:val="aa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a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0455C97"/>
    <w:multiLevelType w:val="hybridMultilevel"/>
    <w:tmpl w:val="6284E4E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AD11F8"/>
    <w:multiLevelType w:val="multilevel"/>
    <w:tmpl w:val="E5EE6218"/>
    <w:styleLink w:val="StyleBulletedSymbolsymbolLeft063cmHanging063cm"/>
    <w:lvl w:ilvl="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701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9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36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03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670" w:hanging="567"/>
      </w:pPr>
      <w:rPr>
        <w:rFonts w:ascii="Wingdings" w:hAnsi="Wingdings" w:hint="default"/>
      </w:rPr>
    </w:lvl>
  </w:abstractNum>
  <w:abstractNum w:abstractNumId="7">
    <w:nsid w:val="204656B5"/>
    <w:multiLevelType w:val="hybridMultilevel"/>
    <w:tmpl w:val="6504AC5A"/>
    <w:lvl w:ilvl="0" w:tplc="A36E5718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2E0339"/>
    <w:multiLevelType w:val="hybridMultilevel"/>
    <w:tmpl w:val="AFA493A2"/>
    <w:lvl w:ilvl="0" w:tplc="5210B2FE">
      <w:start w:val="1"/>
      <w:numFmt w:val="bullet"/>
      <w:pStyle w:val="aa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5D54D0"/>
    <w:multiLevelType w:val="hybridMultilevel"/>
    <w:tmpl w:val="E80462EE"/>
    <w:lvl w:ilvl="0" w:tplc="CAB653CA">
      <w:start w:val="1"/>
      <w:numFmt w:val="bullet"/>
      <w:lvlText w:val="•"/>
      <w:lvlJc w:val="left"/>
      <w:pPr>
        <w:ind w:hanging="183"/>
      </w:pPr>
      <w:rPr>
        <w:rFonts w:ascii="Times New Roman" w:eastAsia="Times New Roman" w:hAnsi="Times New Roman" w:hint="default"/>
        <w:color w:val="0F0C11"/>
        <w:w w:val="122"/>
        <w:sz w:val="19"/>
        <w:szCs w:val="19"/>
      </w:rPr>
    </w:lvl>
    <w:lvl w:ilvl="1" w:tplc="EDD21724">
      <w:start w:val="1"/>
      <w:numFmt w:val="bullet"/>
      <w:lvlText w:val="•"/>
      <w:lvlJc w:val="left"/>
      <w:rPr>
        <w:rFonts w:hint="default"/>
      </w:rPr>
    </w:lvl>
    <w:lvl w:ilvl="2" w:tplc="333E39CC">
      <w:start w:val="1"/>
      <w:numFmt w:val="bullet"/>
      <w:lvlText w:val="•"/>
      <w:lvlJc w:val="left"/>
      <w:rPr>
        <w:rFonts w:hint="default"/>
      </w:rPr>
    </w:lvl>
    <w:lvl w:ilvl="3" w:tplc="AB9AD0C8">
      <w:start w:val="1"/>
      <w:numFmt w:val="bullet"/>
      <w:lvlText w:val="•"/>
      <w:lvlJc w:val="left"/>
      <w:rPr>
        <w:rFonts w:hint="default"/>
      </w:rPr>
    </w:lvl>
    <w:lvl w:ilvl="4" w:tplc="37204A8A">
      <w:start w:val="1"/>
      <w:numFmt w:val="bullet"/>
      <w:lvlText w:val="•"/>
      <w:lvlJc w:val="left"/>
      <w:rPr>
        <w:rFonts w:hint="default"/>
      </w:rPr>
    </w:lvl>
    <w:lvl w:ilvl="5" w:tplc="E8F2386E">
      <w:start w:val="1"/>
      <w:numFmt w:val="bullet"/>
      <w:lvlText w:val="•"/>
      <w:lvlJc w:val="left"/>
      <w:rPr>
        <w:rFonts w:hint="default"/>
      </w:rPr>
    </w:lvl>
    <w:lvl w:ilvl="6" w:tplc="5E9630C4">
      <w:start w:val="1"/>
      <w:numFmt w:val="bullet"/>
      <w:lvlText w:val="•"/>
      <w:lvlJc w:val="left"/>
      <w:rPr>
        <w:rFonts w:hint="default"/>
      </w:rPr>
    </w:lvl>
    <w:lvl w:ilvl="7" w:tplc="2ED033C0">
      <w:start w:val="1"/>
      <w:numFmt w:val="bullet"/>
      <w:lvlText w:val="•"/>
      <w:lvlJc w:val="left"/>
      <w:rPr>
        <w:rFonts w:hint="default"/>
      </w:rPr>
    </w:lvl>
    <w:lvl w:ilvl="8" w:tplc="D0EEF8F8">
      <w:start w:val="1"/>
      <w:numFmt w:val="bullet"/>
      <w:lvlText w:val="•"/>
      <w:lvlJc w:val="left"/>
      <w:rPr>
        <w:rFonts w:hint="default"/>
      </w:rPr>
    </w:lvl>
  </w:abstractNum>
  <w:abstractNum w:abstractNumId="10">
    <w:nsid w:val="2CF1448A"/>
    <w:multiLevelType w:val="hybridMultilevel"/>
    <w:tmpl w:val="0150A6E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6F7B5B"/>
    <w:multiLevelType w:val="hybridMultilevel"/>
    <w:tmpl w:val="6B368D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325C5C"/>
    <w:multiLevelType w:val="multilevel"/>
    <w:tmpl w:val="E5EE6218"/>
    <w:numStyleLink w:val="StyleBulletedSymbolsymbolLeft063cmHanging063cm"/>
  </w:abstractNum>
  <w:abstractNum w:abstractNumId="13">
    <w:nsid w:val="68FA138B"/>
    <w:multiLevelType w:val="multilevel"/>
    <w:tmpl w:val="B64E87B6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701226B6"/>
    <w:multiLevelType w:val="hybridMultilevel"/>
    <w:tmpl w:val="AFC0F6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1D714D"/>
    <w:multiLevelType w:val="hybridMultilevel"/>
    <w:tmpl w:val="B1CC72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4E4B5A"/>
    <w:multiLevelType w:val="hybridMultilevel"/>
    <w:tmpl w:val="FE3494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496220"/>
    <w:multiLevelType w:val="hybridMultilevel"/>
    <w:tmpl w:val="EF5AD630"/>
    <w:lvl w:ilvl="0" w:tplc="B36EF894">
      <w:start w:val="11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F7866FB"/>
    <w:multiLevelType w:val="multilevel"/>
    <w:tmpl w:val="E5EE6218"/>
    <w:numStyleLink w:val="StyleBulletedSymbolsymbolLeft063cmHanging063cm"/>
  </w:abstractNum>
  <w:num w:numId="1">
    <w:abstractNumId w:val="14"/>
  </w:num>
  <w:num w:numId="2">
    <w:abstractNumId w:val="11"/>
  </w:num>
  <w:num w:numId="3">
    <w:abstractNumId w:val="15"/>
  </w:num>
  <w:num w:numId="4">
    <w:abstractNumId w:val="9"/>
  </w:num>
  <w:num w:numId="5">
    <w:abstractNumId w:val="7"/>
  </w:num>
  <w:num w:numId="6">
    <w:abstractNumId w:val="16"/>
  </w:num>
  <w:num w:numId="7">
    <w:abstractNumId w:val="6"/>
  </w:num>
  <w:num w:numId="8">
    <w:abstractNumId w:val="12"/>
  </w:num>
  <w:num w:numId="9">
    <w:abstractNumId w:val="18"/>
  </w:num>
  <w:num w:numId="10">
    <w:abstractNumId w:val="2"/>
  </w:num>
  <w:num w:numId="11">
    <w:abstractNumId w:val="8"/>
  </w:num>
  <w:num w:numId="12">
    <w:abstractNumId w:val="13"/>
  </w:num>
  <w:num w:numId="13">
    <w:abstractNumId w:val="4"/>
  </w:num>
  <w:num w:numId="14">
    <w:abstractNumId w:val="4"/>
    <w:lvlOverride w:ilvl="0">
      <w:lvl w:ilvl="0">
        <w:start w:val="1"/>
        <w:numFmt w:val="decimal"/>
        <w:pStyle w:val="aaHeading1"/>
        <w:lvlText w:val="%1."/>
        <w:lvlJc w:val="left"/>
        <w:pPr>
          <w:ind w:left="360" w:hanging="360"/>
        </w:pPr>
        <w:rPr>
          <w:rFonts w:ascii="Calibri" w:hAnsi="Calibri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a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aaHeading3"/>
        <w:lvlText w:val=".%2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>
    <w:abstractNumId w:val="5"/>
  </w:num>
  <w:num w:numId="16">
    <w:abstractNumId w:val="10"/>
  </w:num>
  <w:num w:numId="17">
    <w:abstractNumId w:val="17"/>
  </w:num>
  <w:num w:numId="18">
    <w:abstractNumId w:val="0"/>
  </w:num>
  <w:num w:numId="19">
    <w:abstractNumId w:val="1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C77"/>
    <w:rsid w:val="0000445F"/>
    <w:rsid w:val="000538BF"/>
    <w:rsid w:val="00071CD1"/>
    <w:rsid w:val="00072820"/>
    <w:rsid w:val="00087CF2"/>
    <w:rsid w:val="0009416E"/>
    <w:rsid w:val="000B7AA0"/>
    <w:rsid w:val="000C12EB"/>
    <w:rsid w:val="000D2954"/>
    <w:rsid w:val="000D43EC"/>
    <w:rsid w:val="0010150B"/>
    <w:rsid w:val="00107BC6"/>
    <w:rsid w:val="00127439"/>
    <w:rsid w:val="00133704"/>
    <w:rsid w:val="001453E2"/>
    <w:rsid w:val="00161B70"/>
    <w:rsid w:val="00193260"/>
    <w:rsid w:val="00194B4F"/>
    <w:rsid w:val="001B6170"/>
    <w:rsid w:val="001D0A03"/>
    <w:rsid w:val="001D4B32"/>
    <w:rsid w:val="001E70C0"/>
    <w:rsid w:val="00226FB7"/>
    <w:rsid w:val="00227EC8"/>
    <w:rsid w:val="00263EAA"/>
    <w:rsid w:val="00281888"/>
    <w:rsid w:val="002A5E20"/>
    <w:rsid w:val="002C39A7"/>
    <w:rsid w:val="002F3821"/>
    <w:rsid w:val="002F4F7A"/>
    <w:rsid w:val="00323DFD"/>
    <w:rsid w:val="003250D9"/>
    <w:rsid w:val="00346F57"/>
    <w:rsid w:val="00371FAD"/>
    <w:rsid w:val="003773CC"/>
    <w:rsid w:val="00382B78"/>
    <w:rsid w:val="00390FC2"/>
    <w:rsid w:val="003C7C71"/>
    <w:rsid w:val="003D703F"/>
    <w:rsid w:val="003D7A3D"/>
    <w:rsid w:val="003F03FF"/>
    <w:rsid w:val="003F22E4"/>
    <w:rsid w:val="003F6BD6"/>
    <w:rsid w:val="004107BE"/>
    <w:rsid w:val="00411479"/>
    <w:rsid w:val="004303D4"/>
    <w:rsid w:val="00435DF0"/>
    <w:rsid w:val="00465748"/>
    <w:rsid w:val="00471628"/>
    <w:rsid w:val="004941F5"/>
    <w:rsid w:val="004F2C4A"/>
    <w:rsid w:val="004F384C"/>
    <w:rsid w:val="00515CCC"/>
    <w:rsid w:val="00541F8E"/>
    <w:rsid w:val="00575516"/>
    <w:rsid w:val="005A3359"/>
    <w:rsid w:val="005B72BC"/>
    <w:rsid w:val="005C5F8F"/>
    <w:rsid w:val="006014C0"/>
    <w:rsid w:val="006336A8"/>
    <w:rsid w:val="0063457E"/>
    <w:rsid w:val="006351A7"/>
    <w:rsid w:val="00683F4B"/>
    <w:rsid w:val="00695265"/>
    <w:rsid w:val="00711858"/>
    <w:rsid w:val="007206CE"/>
    <w:rsid w:val="007575A0"/>
    <w:rsid w:val="007743D2"/>
    <w:rsid w:val="00791554"/>
    <w:rsid w:val="00796FE5"/>
    <w:rsid w:val="007B4A4C"/>
    <w:rsid w:val="007C1564"/>
    <w:rsid w:val="007E53BA"/>
    <w:rsid w:val="007E79C3"/>
    <w:rsid w:val="00814E72"/>
    <w:rsid w:val="008749F5"/>
    <w:rsid w:val="00891E4D"/>
    <w:rsid w:val="008A06B3"/>
    <w:rsid w:val="008A1E02"/>
    <w:rsid w:val="008B0596"/>
    <w:rsid w:val="008E5F6A"/>
    <w:rsid w:val="008E6B79"/>
    <w:rsid w:val="00915E44"/>
    <w:rsid w:val="00933E8C"/>
    <w:rsid w:val="009600DC"/>
    <w:rsid w:val="0098431F"/>
    <w:rsid w:val="009913ED"/>
    <w:rsid w:val="009A1829"/>
    <w:rsid w:val="009B1FDB"/>
    <w:rsid w:val="009F05D6"/>
    <w:rsid w:val="009F48D2"/>
    <w:rsid w:val="00A2525C"/>
    <w:rsid w:val="00A50313"/>
    <w:rsid w:val="00A66E9B"/>
    <w:rsid w:val="00A90BEB"/>
    <w:rsid w:val="00A95746"/>
    <w:rsid w:val="00AC03C8"/>
    <w:rsid w:val="00AF1ABF"/>
    <w:rsid w:val="00B0268A"/>
    <w:rsid w:val="00B23C1F"/>
    <w:rsid w:val="00B74931"/>
    <w:rsid w:val="00B9793A"/>
    <w:rsid w:val="00BA53D3"/>
    <w:rsid w:val="00BC4194"/>
    <w:rsid w:val="00C34B0A"/>
    <w:rsid w:val="00C81CA4"/>
    <w:rsid w:val="00C83248"/>
    <w:rsid w:val="00C863DC"/>
    <w:rsid w:val="00C9014B"/>
    <w:rsid w:val="00CC0B53"/>
    <w:rsid w:val="00CD7C41"/>
    <w:rsid w:val="00CE50A3"/>
    <w:rsid w:val="00CE54FF"/>
    <w:rsid w:val="00CE6EB9"/>
    <w:rsid w:val="00CF64F1"/>
    <w:rsid w:val="00D041C5"/>
    <w:rsid w:val="00D13792"/>
    <w:rsid w:val="00D2384D"/>
    <w:rsid w:val="00D44F15"/>
    <w:rsid w:val="00D54C77"/>
    <w:rsid w:val="00D66CAA"/>
    <w:rsid w:val="00D9131B"/>
    <w:rsid w:val="00D91384"/>
    <w:rsid w:val="00D95E96"/>
    <w:rsid w:val="00DB4C73"/>
    <w:rsid w:val="00E035F1"/>
    <w:rsid w:val="00E16D6E"/>
    <w:rsid w:val="00E45401"/>
    <w:rsid w:val="00EC1139"/>
    <w:rsid w:val="00EC3E27"/>
    <w:rsid w:val="00ED3009"/>
    <w:rsid w:val="00F1465D"/>
    <w:rsid w:val="00F40851"/>
    <w:rsid w:val="00F424DE"/>
    <w:rsid w:val="00F43045"/>
    <w:rsid w:val="00F4343D"/>
    <w:rsid w:val="00F438F7"/>
    <w:rsid w:val="00F61A93"/>
    <w:rsid w:val="00F626F2"/>
    <w:rsid w:val="00F700C7"/>
    <w:rsid w:val="00F86258"/>
    <w:rsid w:val="00FA5E96"/>
    <w:rsid w:val="00FD2E5E"/>
    <w:rsid w:val="00FE2580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29D147"/>
  <w15:docId w15:val="{34FD208D-CCB7-4A03-9125-2F9E91D6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5F1"/>
  </w:style>
  <w:style w:type="paragraph" w:styleId="Heading1">
    <w:name w:val="heading 1"/>
    <w:basedOn w:val="Normal"/>
    <w:next w:val="Normal"/>
    <w:link w:val="Heading1Char"/>
    <w:uiPriority w:val="9"/>
    <w:rsid w:val="00B74931"/>
    <w:pPr>
      <w:keepNext/>
      <w:numPr>
        <w:numId w:val="5"/>
      </w:numPr>
      <w:spacing w:after="240" w:line="240" w:lineRule="auto"/>
      <w:ind w:left="567" w:hanging="567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9A7"/>
    <w:pPr>
      <w:keepNext/>
      <w:keepLines/>
      <w:spacing w:before="120" w:after="120" w:line="240" w:lineRule="auto"/>
      <w:ind w:left="567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C39A7"/>
    <w:pPr>
      <w:ind w:left="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7E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C5F8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CD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430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30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30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30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3045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465D"/>
    <w:rPr>
      <w:b/>
      <w:sz w:val="28"/>
      <w:szCs w:val="28"/>
    </w:rPr>
  </w:style>
  <w:style w:type="paragraph" w:customStyle="1" w:styleId="aaCoverDocTitle">
    <w:name w:val="aaCoverDocTitle"/>
    <w:next w:val="aaCoverBusUnit"/>
    <w:qFormat/>
    <w:rsid w:val="001E70C0"/>
    <w:pPr>
      <w:spacing w:after="0" w:line="240" w:lineRule="auto"/>
    </w:pPr>
    <w:rPr>
      <w:b/>
      <w:sz w:val="40"/>
      <w:szCs w:val="40"/>
    </w:rPr>
  </w:style>
  <w:style w:type="numbering" w:customStyle="1" w:styleId="StyleBulletedSymbolsymbolLeft063cmHanging063cm">
    <w:name w:val="Style Bulleted Symbol (symbol) Left:  0.63 cm Hanging:  0.63 cm"/>
    <w:basedOn w:val="NoList"/>
    <w:rsid w:val="006351A7"/>
    <w:pPr>
      <w:numPr>
        <w:numId w:val="7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2C39A7"/>
    <w:rPr>
      <w:rFonts w:eastAsiaTheme="majorEastAsia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39A7"/>
    <w:rPr>
      <w:rFonts w:eastAsiaTheme="majorEastAsia" w:cstheme="majorBidi"/>
      <w:b/>
      <w:bCs/>
      <w:sz w:val="24"/>
      <w:szCs w:val="26"/>
    </w:rPr>
  </w:style>
  <w:style w:type="paragraph" w:customStyle="1" w:styleId="aaCoverDocTypeHeader">
    <w:name w:val="aaCoverDocTypeHeader"/>
    <w:next w:val="aaCoverDocTitle"/>
    <w:qFormat/>
    <w:rsid w:val="00AC03C8"/>
    <w:pPr>
      <w:widowControl w:val="0"/>
      <w:spacing w:before="5000" w:after="0" w:line="240" w:lineRule="auto"/>
    </w:pPr>
    <w:rPr>
      <w:rFonts w:ascii="Arial Rounded MT Bold" w:hAnsi="Arial Rounded MT Bold"/>
      <w:b/>
      <w:color w:val="004990"/>
      <w:sz w:val="44"/>
      <w:szCs w:val="44"/>
    </w:rPr>
  </w:style>
  <w:style w:type="paragraph" w:customStyle="1" w:styleId="aaCoverBusUnit">
    <w:name w:val="aaCoverBusUnit"/>
    <w:qFormat/>
    <w:rsid w:val="00AC03C8"/>
    <w:pPr>
      <w:spacing w:before="840" w:after="2040" w:line="240" w:lineRule="auto"/>
    </w:pPr>
    <w:rPr>
      <w:b/>
      <w:color w:val="ACC334"/>
      <w:sz w:val="40"/>
      <w:szCs w:val="40"/>
    </w:rPr>
  </w:style>
  <w:style w:type="paragraph" w:customStyle="1" w:styleId="aaHeading1">
    <w:name w:val="aaHeading1"/>
    <w:next w:val="Normal"/>
    <w:qFormat/>
    <w:rsid w:val="00D2384D"/>
    <w:pPr>
      <w:keepNext/>
      <w:numPr>
        <w:numId w:val="13"/>
      </w:numPr>
      <w:spacing w:before="400" w:after="180" w:line="240" w:lineRule="auto"/>
      <w:ind w:left="567" w:hanging="567"/>
    </w:pPr>
    <w:rPr>
      <w:b/>
      <w:sz w:val="28"/>
      <w:szCs w:val="28"/>
    </w:rPr>
  </w:style>
  <w:style w:type="paragraph" w:customStyle="1" w:styleId="FormHeadingMain">
    <w:name w:val="FormHeadingMain"/>
    <w:next w:val="FormInstructions1"/>
    <w:qFormat/>
    <w:rsid w:val="000B7AA0"/>
    <w:pPr>
      <w:spacing w:before="240" w:after="240" w:line="240" w:lineRule="auto"/>
      <w:jc w:val="center"/>
    </w:pPr>
    <w:rPr>
      <w:rFonts w:eastAsia="Times New Roman" w:cs="Arial"/>
      <w:color w:val="004990"/>
      <w:sz w:val="48"/>
      <w:szCs w:val="48"/>
    </w:rPr>
  </w:style>
  <w:style w:type="paragraph" w:customStyle="1" w:styleId="aaBullet1">
    <w:name w:val="aaBullet1"/>
    <w:basedOn w:val="Normal"/>
    <w:qFormat/>
    <w:rsid w:val="00E035F1"/>
    <w:pPr>
      <w:numPr>
        <w:numId w:val="11"/>
      </w:numPr>
      <w:spacing w:before="240" w:after="180" w:line="240" w:lineRule="auto"/>
    </w:pPr>
    <w:rPr>
      <w:rFonts w:eastAsia="Times New Roman" w:cs="Arial"/>
    </w:rPr>
  </w:style>
  <w:style w:type="paragraph" w:customStyle="1" w:styleId="aaHeading2">
    <w:name w:val="aaHeading2"/>
    <w:next w:val="Normal"/>
    <w:qFormat/>
    <w:rsid w:val="00D2384D"/>
    <w:pPr>
      <w:keepNext/>
      <w:numPr>
        <w:ilvl w:val="1"/>
        <w:numId w:val="13"/>
      </w:numPr>
      <w:spacing w:before="360" w:after="180" w:line="240" w:lineRule="auto"/>
      <w:ind w:left="567" w:hanging="567"/>
    </w:pPr>
    <w:rPr>
      <w:rFonts w:eastAsia="Times New Roman" w:cs="Arial"/>
      <w:b/>
      <w:sz w:val="24"/>
      <w:szCs w:val="24"/>
    </w:rPr>
  </w:style>
  <w:style w:type="paragraph" w:customStyle="1" w:styleId="aaTableText">
    <w:name w:val="aaTableText"/>
    <w:qFormat/>
    <w:rsid w:val="00FE2580"/>
    <w:pPr>
      <w:spacing w:after="0" w:line="240" w:lineRule="auto"/>
    </w:pPr>
    <w:rPr>
      <w:sz w:val="20"/>
      <w:szCs w:val="20"/>
    </w:rPr>
  </w:style>
  <w:style w:type="paragraph" w:customStyle="1" w:styleId="aaHeadingDocControl">
    <w:name w:val="aaHeadingDocControl"/>
    <w:next w:val="Normal"/>
    <w:uiPriority w:val="99"/>
    <w:qFormat/>
    <w:rsid w:val="00FE2580"/>
    <w:pPr>
      <w:spacing w:before="360" w:after="600" w:line="240" w:lineRule="auto"/>
    </w:pPr>
    <w:rPr>
      <w:rFonts w:eastAsia="Calibri" w:cs="Times New Roman"/>
      <w:b/>
      <w:noProof/>
      <w:sz w:val="32"/>
      <w:szCs w:val="32"/>
      <w:lang w:val="en-US" w:eastAsia="en-US"/>
    </w:rPr>
  </w:style>
  <w:style w:type="paragraph" w:customStyle="1" w:styleId="aaTableHeader1">
    <w:name w:val="aaTableHeader1"/>
    <w:qFormat/>
    <w:rsid w:val="005A3359"/>
    <w:pPr>
      <w:keepNext/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  <w:lang w:val="en-GB" w:eastAsia="en-GB"/>
    </w:rPr>
  </w:style>
  <w:style w:type="paragraph" w:customStyle="1" w:styleId="aaTableTextCoverBold">
    <w:name w:val="aaTableTextCoverBold"/>
    <w:qFormat/>
    <w:rsid w:val="00133704"/>
    <w:pPr>
      <w:spacing w:after="0" w:line="240" w:lineRule="auto"/>
    </w:pPr>
    <w:rPr>
      <w:b/>
      <w:sz w:val="18"/>
      <w:szCs w:val="18"/>
    </w:rPr>
  </w:style>
  <w:style w:type="paragraph" w:customStyle="1" w:styleId="aaTableTextCover">
    <w:name w:val="aaTableTextCover"/>
    <w:qFormat/>
    <w:rsid w:val="00133704"/>
    <w:pPr>
      <w:spacing w:after="0" w:line="240" w:lineRule="auto"/>
    </w:pPr>
    <w:rPr>
      <w:sz w:val="18"/>
      <w:szCs w:val="18"/>
    </w:rPr>
  </w:style>
  <w:style w:type="paragraph" w:customStyle="1" w:styleId="aaFooterLeft">
    <w:name w:val="aaFooterLeft"/>
    <w:qFormat/>
    <w:rsid w:val="00EC1139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18"/>
      <w:szCs w:val="18"/>
      <w:lang w:val="en-GB" w:eastAsia="en-US"/>
    </w:rPr>
  </w:style>
  <w:style w:type="paragraph" w:customStyle="1" w:styleId="aaTRIMnumber">
    <w:name w:val="aaTRIMnumber"/>
    <w:basedOn w:val="aaTableTextCover"/>
    <w:qFormat/>
    <w:rsid w:val="00EC1139"/>
  </w:style>
  <w:style w:type="paragraph" w:customStyle="1" w:styleId="aaRevisionNumber">
    <w:name w:val="aaRevisionNumber"/>
    <w:basedOn w:val="aaTableTextCover"/>
    <w:qFormat/>
    <w:rsid w:val="005A3359"/>
  </w:style>
  <w:style w:type="paragraph" w:customStyle="1" w:styleId="aaDateLastUpdated">
    <w:name w:val="aaDateLastUpdated"/>
    <w:basedOn w:val="aaTableTextCover"/>
    <w:qFormat/>
    <w:rsid w:val="005A3359"/>
  </w:style>
  <w:style w:type="paragraph" w:customStyle="1" w:styleId="aaHeaderLeft">
    <w:name w:val="aaHeaderLeft"/>
    <w:qFormat/>
    <w:rsid w:val="00A66E9B"/>
    <w:pPr>
      <w:spacing w:after="0" w:line="240" w:lineRule="auto"/>
    </w:pPr>
    <w:rPr>
      <w:rFonts w:eastAsia="Times New Roman" w:cs="Times New Roman"/>
      <w:b/>
      <w:color w:val="ACC334"/>
      <w:sz w:val="18"/>
      <w:szCs w:val="18"/>
      <w:lang w:val="en-GB" w:eastAsia="en-US"/>
    </w:rPr>
  </w:style>
  <w:style w:type="paragraph" w:customStyle="1" w:styleId="aaHeaderRight">
    <w:name w:val="aaHeaderRight"/>
    <w:qFormat/>
    <w:rsid w:val="00A66E9B"/>
    <w:pPr>
      <w:spacing w:after="0" w:line="240" w:lineRule="auto"/>
      <w:jc w:val="right"/>
    </w:pPr>
    <w:rPr>
      <w:rFonts w:eastAsia="Times New Roman" w:cs="Times New Roman"/>
      <w:b/>
      <w:color w:val="004990"/>
      <w:sz w:val="18"/>
      <w:szCs w:val="18"/>
      <w:lang w:val="en-GB" w:eastAsia="en-US"/>
    </w:rPr>
  </w:style>
  <w:style w:type="paragraph" w:customStyle="1" w:styleId="aaHeading3">
    <w:name w:val="aaHeading3"/>
    <w:next w:val="Normal"/>
    <w:qFormat/>
    <w:rsid w:val="00D2384D"/>
    <w:pPr>
      <w:numPr>
        <w:ilvl w:val="2"/>
        <w:numId w:val="13"/>
      </w:numPr>
      <w:spacing w:before="320" w:after="180" w:line="240" w:lineRule="auto"/>
      <w:ind w:left="567" w:hanging="567"/>
    </w:pPr>
    <w:rPr>
      <w:rFonts w:eastAsia="Times New Roman" w:cs="Arial"/>
      <w:b/>
    </w:rPr>
  </w:style>
  <w:style w:type="paragraph" w:customStyle="1" w:styleId="aaFooterRight">
    <w:name w:val="aaFooterRight"/>
    <w:basedOn w:val="aaFooterLeft"/>
    <w:qFormat/>
    <w:rsid w:val="0000445F"/>
    <w:pPr>
      <w:jc w:val="right"/>
    </w:pPr>
  </w:style>
  <w:style w:type="paragraph" w:customStyle="1" w:styleId="aaTemplateGuidanceText">
    <w:name w:val="aaTemplateGuidanceText"/>
    <w:qFormat/>
    <w:rsid w:val="004107BE"/>
    <w:rPr>
      <w:rFonts w:eastAsia="Times New Roman" w:cs="Arial"/>
      <w:i/>
      <w:color w:val="7F7F7F" w:themeColor="text1" w:themeTint="80"/>
    </w:rPr>
  </w:style>
  <w:style w:type="paragraph" w:customStyle="1" w:styleId="aaHeadingAppendix">
    <w:name w:val="aaHeadingAppendix"/>
    <w:qFormat/>
    <w:rsid w:val="003F6BD6"/>
    <w:pPr>
      <w:keepNext/>
      <w:pageBreakBefore/>
      <w:spacing w:after="120" w:line="240" w:lineRule="auto"/>
    </w:pPr>
    <w:rPr>
      <w:rFonts w:eastAsia="Times New Roman" w:cs="Arial"/>
      <w:b/>
      <w:sz w:val="28"/>
      <w:szCs w:val="28"/>
    </w:rPr>
  </w:style>
  <w:style w:type="paragraph" w:styleId="Footer">
    <w:name w:val="footer"/>
    <w:basedOn w:val="FormFont1"/>
    <w:link w:val="FooterChar"/>
    <w:uiPriority w:val="99"/>
    <w:unhideWhenUsed/>
    <w:rsid w:val="00E035F1"/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E035F1"/>
    <w:rPr>
      <w:rFonts w:eastAsia="Times New Roman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3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248"/>
  </w:style>
  <w:style w:type="paragraph" w:customStyle="1" w:styleId="FormHeading1">
    <w:name w:val="FormHeading1"/>
    <w:qFormat/>
    <w:rsid w:val="007E79C3"/>
    <w:pPr>
      <w:keepNext/>
      <w:spacing w:after="0" w:line="240" w:lineRule="auto"/>
    </w:pPr>
    <w:rPr>
      <w:rFonts w:eastAsia="Times New Roman" w:cs="Arial"/>
      <w:b/>
      <w:color w:val="FFFFFF" w:themeColor="background1"/>
      <w:sz w:val="20"/>
      <w:szCs w:val="20"/>
    </w:rPr>
  </w:style>
  <w:style w:type="paragraph" w:customStyle="1" w:styleId="FormHeading2">
    <w:name w:val="FormHeading2"/>
    <w:qFormat/>
    <w:rsid w:val="007E79C3"/>
    <w:pPr>
      <w:keepNext/>
      <w:spacing w:after="0" w:line="240" w:lineRule="auto"/>
    </w:pPr>
    <w:rPr>
      <w:rFonts w:eastAsia="Times New Roman" w:cs="Arial"/>
      <w:b/>
      <w:sz w:val="20"/>
      <w:szCs w:val="20"/>
    </w:rPr>
  </w:style>
  <w:style w:type="paragraph" w:customStyle="1" w:styleId="FormHeading3">
    <w:name w:val="FormHeading3"/>
    <w:qFormat/>
    <w:rsid w:val="00796FE5"/>
    <w:pPr>
      <w:spacing w:after="0" w:line="240" w:lineRule="auto"/>
    </w:pPr>
    <w:rPr>
      <w:rFonts w:eastAsia="Times New Roman" w:cs="Arial"/>
      <w:b/>
      <w:sz w:val="20"/>
      <w:szCs w:val="20"/>
    </w:rPr>
  </w:style>
  <w:style w:type="paragraph" w:customStyle="1" w:styleId="FormHeading4">
    <w:name w:val="FormHeading4"/>
    <w:qFormat/>
    <w:rsid w:val="00796FE5"/>
    <w:pPr>
      <w:spacing w:after="0" w:line="240" w:lineRule="auto"/>
    </w:pPr>
    <w:rPr>
      <w:rFonts w:eastAsia="Times New Roman" w:cs="Arial"/>
      <w:b/>
      <w:color w:val="ACC334"/>
      <w:sz w:val="20"/>
      <w:szCs w:val="20"/>
    </w:rPr>
  </w:style>
  <w:style w:type="paragraph" w:customStyle="1" w:styleId="FormFont1">
    <w:name w:val="FormFont1"/>
    <w:qFormat/>
    <w:rsid w:val="00796FE5"/>
    <w:pPr>
      <w:spacing w:after="0" w:line="240" w:lineRule="auto"/>
    </w:pPr>
    <w:rPr>
      <w:rFonts w:eastAsia="Times New Roman" w:cs="Arial"/>
      <w:color w:val="004990"/>
      <w:sz w:val="20"/>
      <w:szCs w:val="20"/>
    </w:rPr>
  </w:style>
  <w:style w:type="paragraph" w:customStyle="1" w:styleId="FormFont3">
    <w:name w:val="FormFont3"/>
    <w:qFormat/>
    <w:rsid w:val="00796FE5"/>
    <w:pPr>
      <w:spacing w:after="0"/>
    </w:pPr>
    <w:rPr>
      <w:rFonts w:eastAsia="Times New Roman" w:cs="Arial"/>
      <w:i/>
      <w:sz w:val="20"/>
      <w:szCs w:val="20"/>
    </w:rPr>
  </w:style>
  <w:style w:type="paragraph" w:customStyle="1" w:styleId="FormInstructions2">
    <w:name w:val="FormInstructions2"/>
    <w:qFormat/>
    <w:rsid w:val="000B7AA0"/>
    <w:pPr>
      <w:spacing w:before="180" w:after="120" w:line="240" w:lineRule="auto"/>
      <w:ind w:right="-1"/>
    </w:pPr>
    <w:rPr>
      <w:rFonts w:eastAsia="Times New Roman" w:cs="Arial"/>
      <w:i/>
      <w:color w:val="7F7F7F" w:themeColor="text1" w:themeTint="80"/>
    </w:rPr>
  </w:style>
  <w:style w:type="paragraph" w:customStyle="1" w:styleId="FormFont4">
    <w:name w:val="FormFont4"/>
    <w:qFormat/>
    <w:rsid w:val="00796FE5"/>
    <w:pPr>
      <w:spacing w:after="0"/>
    </w:pPr>
    <w:rPr>
      <w:rFonts w:eastAsia="Times New Roman" w:cs="Arial"/>
      <w:color w:val="7F7F7F" w:themeColor="text1" w:themeTint="80"/>
      <w:sz w:val="20"/>
      <w:szCs w:val="20"/>
    </w:rPr>
  </w:style>
  <w:style w:type="paragraph" w:customStyle="1" w:styleId="FormInstructions1">
    <w:name w:val="FormInstructions1"/>
    <w:qFormat/>
    <w:rsid w:val="000B7AA0"/>
    <w:pPr>
      <w:spacing w:before="180" w:after="120" w:line="240" w:lineRule="auto"/>
    </w:pPr>
    <w:rPr>
      <w:rFonts w:eastAsia="Times New Roman" w:cs="Arial"/>
    </w:rPr>
  </w:style>
  <w:style w:type="paragraph" w:customStyle="1" w:styleId="FormFont2">
    <w:name w:val="FormFont2"/>
    <w:qFormat/>
    <w:rsid w:val="00E035F1"/>
    <w:pPr>
      <w:spacing w:after="0" w:line="240" w:lineRule="auto"/>
    </w:pPr>
    <w:rPr>
      <w:rFonts w:eastAsia="Times New Roman" w:cs="Arial"/>
      <w:sz w:val="20"/>
      <w:szCs w:val="20"/>
    </w:rPr>
  </w:style>
  <w:style w:type="paragraph" w:customStyle="1" w:styleId="FormHeader">
    <w:name w:val="FormHeader"/>
    <w:qFormat/>
    <w:rsid w:val="001D0A03"/>
    <w:pPr>
      <w:tabs>
        <w:tab w:val="right" w:pos="9638"/>
      </w:tabs>
      <w:spacing w:before="300" w:after="0" w:line="240" w:lineRule="auto"/>
    </w:pPr>
    <w:rPr>
      <w:color w:val="ACC334"/>
      <w:sz w:val="44"/>
      <w:szCs w:val="44"/>
    </w:rPr>
  </w:style>
  <w:style w:type="paragraph" w:styleId="ListParagraph">
    <w:name w:val="List Paragraph"/>
    <w:basedOn w:val="Normal"/>
    <w:uiPriority w:val="34"/>
    <w:qFormat/>
    <w:rsid w:val="00D54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lark\Desktop\Jade%20Working\Native%20Docs\Templates\Form%20TEMPLATE%20dot-03111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5CB7A34B963469470B20D192200CC" ma:contentTypeVersion="2" ma:contentTypeDescription="Create a new document." ma:contentTypeScope="" ma:versionID="31791c43c9f7c9cedcbc0b85d7a0d3ce">
  <xsd:schema xmlns:xsd="http://www.w3.org/2001/XMLSchema" xmlns:xs="http://www.w3.org/2001/XMLSchema" xmlns:p="http://schemas.microsoft.com/office/2006/metadata/properties" xmlns:ns2="5b216850-4aa5-4fe9-83fd-afc9ec376fd6" targetNamespace="http://schemas.microsoft.com/office/2006/metadata/properties" ma:root="true" ma:fieldsID="c51854afe5a64d3b5a33f3fefbafbb16" ns2:_="">
    <xsd:import namespace="5b216850-4aa5-4fe9-83fd-afc9ec376f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16850-4aa5-4fe9-83fd-afc9ec376f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5546B5-17DE-4797-9C8A-DC795B1BD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216850-4aa5-4fe9-83fd-afc9ec376f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B57670-54EC-4AB7-AFAD-B68C046CA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A53EED-9433-4BF9-949D-52F6BA3CB7EA}">
  <ds:schemaRefs>
    <ds:schemaRef ds:uri="http://schemas.microsoft.com/office/2006/metadata/properties"/>
    <ds:schemaRef ds:uri="http://purl.org/dc/elements/1.1/"/>
    <ds:schemaRef ds:uri="http://purl.org/dc/terms/"/>
    <ds:schemaRef ds:uri="5b216850-4aa5-4fe9-83fd-afc9ec376fd6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851C880-AD2C-4473-9652-C33BEC65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TEMPLATE dot-031116.dotx</Template>
  <TotalTime>1</TotalTime>
  <Pages>2</Pages>
  <Words>204</Words>
  <Characters>1164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Cross Care (WA) Inc.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Clark</dc:creator>
  <cp:keywords/>
  <dc:description/>
  <cp:lastModifiedBy>Jon Morrell</cp:lastModifiedBy>
  <cp:revision>2</cp:revision>
  <cp:lastPrinted>2016-09-07T08:31:00Z</cp:lastPrinted>
  <dcterms:created xsi:type="dcterms:W3CDTF">2022-07-06T07:49:00Z</dcterms:created>
  <dcterms:modified xsi:type="dcterms:W3CDTF">2022-07-06T07:49:00Z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0x010100EDF5CB7A34B963469470B20D192200CC</vt:lpwstr>
  </property>
  <property fmtid="{D5CDD505-2E9C-101B-9397-08002B2CF9AE}" pid="3" name="LirDetails">
    <vt:lpwstr>;#&lt;?xml version="1.0" encoding="utf-16"?&gt;_x000d_
&lt;DataStoreItem xmlns:xsi="http://www.w3.org/2001/XMLSchema-instance" xmlns:xsd="http://www.w3.org/2001/XMLSchema"&gt;_x000d_
  &lt;Exposing&gt;false&lt;/Exposing&gt;_x000d_
  &lt;CheckingConsistancy&gt;false&lt;/CheckingConsistancy&gt;_x000d_
  &lt;Unexposing&gt;</vt:lpwstr>
  </property>
  <property fmtid="{D5CDD505-2E9C-101B-9397-08002B2CF9AE}" pid="4" name="PreventUpdated">
    <vt:lpwstr>True</vt:lpwstr>
  </property>
  <property fmtid="{D5CDD505-2E9C-101B-9397-08002B2CF9AE}" pid="5" name="Order">
    <vt:r8>117700</vt:r8>
  </property>
</Properties>
</file>